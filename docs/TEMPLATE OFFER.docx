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82985" w14:textId="77777777" w:rsidR="00E60AFB" w:rsidRDefault="005E454E">
      <w:pPr>
        <w:pStyle w:val="Header"/>
        <w:tabs>
          <w:tab w:val="clear" w:pos="4320"/>
          <w:tab w:val="clear" w:pos="8640"/>
        </w:tabs>
        <w:jc w:val="center"/>
        <w:rPr>
          <w:rFonts w:ascii="Book Antiqua" w:hAnsi="Book Antiqua"/>
          <w:b/>
          <w:bCs/>
          <w:i/>
          <w:iCs/>
          <w:sz w:val="20"/>
          <w:lang w:val="fr-FR"/>
        </w:rPr>
      </w:pPr>
      <w:r>
        <w:rPr>
          <w:noProof/>
        </w:rPr>
        <w:object w:dxaOrig="4161" w:dyaOrig="2174" w14:anchorId="354099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alt="" style="width:181.1pt;height:95.25pt;mso-width-percent:0;mso-height-percent:0;mso-width-percent:0;mso-height-percent:0" o:ole="">
            <v:imagedata r:id="rId7" o:title=""/>
          </v:shape>
          <o:OLEObject Type="Embed" ProgID="CorelPhotoPaint.Image.12" ShapeID="_x0000_i1026" DrawAspect="Content" ObjectID="_1849078310" r:id="rId8"/>
        </w:object>
      </w:r>
    </w:p>
    <w:p w14:paraId="7EBD9BC5" w14:textId="77777777" w:rsidR="00E60AFB" w:rsidRDefault="00E60AFB" w:rsidP="009756EF">
      <w:pPr>
        <w:pStyle w:val="Header"/>
        <w:tabs>
          <w:tab w:val="clear" w:pos="4320"/>
          <w:tab w:val="clear" w:pos="8640"/>
        </w:tabs>
        <w:rPr>
          <w:rFonts w:ascii="Book Antiqua" w:hAnsi="Book Antiqua"/>
          <w:b/>
          <w:bCs/>
          <w:i/>
          <w:iCs/>
          <w:sz w:val="20"/>
          <w:lang w:val="fr-FR"/>
        </w:rPr>
      </w:pPr>
    </w:p>
    <w:p w14:paraId="4B0DDE33" w14:textId="77777777" w:rsidR="00533ABE" w:rsidRDefault="00533ABE" w:rsidP="009756EF">
      <w:pPr>
        <w:pStyle w:val="Header"/>
        <w:tabs>
          <w:tab w:val="clear" w:pos="4320"/>
          <w:tab w:val="clear" w:pos="8640"/>
        </w:tabs>
        <w:rPr>
          <w:rFonts w:ascii="Book Antiqua" w:hAnsi="Book Antiqua"/>
          <w:b/>
          <w:bCs/>
          <w:i/>
          <w:iCs/>
          <w:sz w:val="20"/>
          <w:lang w:val="fr-FR"/>
        </w:rPr>
      </w:pPr>
    </w:p>
    <w:p w14:paraId="6E122F01" w14:textId="77777777" w:rsidR="00E60AFB" w:rsidRDefault="00E60AFB">
      <w:pPr>
        <w:pStyle w:val="Header"/>
        <w:tabs>
          <w:tab w:val="clear" w:pos="4320"/>
          <w:tab w:val="clear" w:pos="8640"/>
        </w:tabs>
        <w:jc w:val="center"/>
        <w:rPr>
          <w:rFonts w:ascii="Book Antiqua" w:hAnsi="Book Antiqua"/>
          <w:b/>
          <w:bCs/>
          <w:i/>
          <w:iCs/>
          <w:sz w:val="20"/>
          <w:lang w:val="fr-FR"/>
        </w:rPr>
      </w:pPr>
    </w:p>
    <w:p w14:paraId="4AA22975" w14:textId="77777777" w:rsidR="00E60AFB" w:rsidRDefault="00E60AFB">
      <w:pPr>
        <w:pStyle w:val="Header"/>
        <w:tabs>
          <w:tab w:val="clear" w:pos="4320"/>
          <w:tab w:val="clear" w:pos="8640"/>
        </w:tabs>
        <w:jc w:val="center"/>
        <w:rPr>
          <w:rFonts w:ascii="Book Antiqua" w:hAnsi="Book Antiqua"/>
          <w:b/>
          <w:bCs/>
          <w:i/>
          <w:iCs/>
          <w:smallCaps/>
          <w:sz w:val="20"/>
          <w:lang w:val="fr-FR"/>
        </w:rPr>
      </w:pPr>
    </w:p>
    <w:p w14:paraId="4A1D3D27" w14:textId="77777777" w:rsidR="00E60AFB" w:rsidRDefault="00E60AFB">
      <w:pPr>
        <w:pStyle w:val="Header"/>
        <w:tabs>
          <w:tab w:val="clear" w:pos="4320"/>
          <w:tab w:val="clear" w:pos="8640"/>
        </w:tabs>
        <w:jc w:val="center"/>
        <w:rPr>
          <w:rFonts w:ascii="Book Antiqua" w:hAnsi="Book Antiqua"/>
          <w:b/>
          <w:bCs/>
          <w:i/>
          <w:iCs/>
          <w:smallCaps/>
          <w:sz w:val="20"/>
          <w:lang w:val="fr-FR"/>
        </w:rPr>
      </w:pPr>
    </w:p>
    <w:p w14:paraId="5EBFDE3A" w14:textId="77777777" w:rsidR="00E60AFB" w:rsidRDefault="00975702">
      <w:pPr>
        <w:pStyle w:val="Header"/>
        <w:tabs>
          <w:tab w:val="clear" w:pos="4320"/>
          <w:tab w:val="clear" w:pos="8640"/>
        </w:tabs>
        <w:jc w:val="center"/>
        <w:rPr>
          <w:rFonts w:ascii="Book Antiqua" w:hAnsi="Book Antiqua"/>
          <w:b/>
          <w:bCs/>
          <w:i/>
          <w:iCs/>
          <w:smallCaps/>
          <w:sz w:val="20"/>
          <w:lang w:val="fr-FR"/>
        </w:rPr>
      </w:pPr>
      <w:r>
        <w:rPr>
          <w:rFonts w:ascii="Book Antiqua" w:hAnsi="Book Antiqua"/>
          <w:b/>
          <w:bCs/>
          <w:i/>
          <w:iCs/>
          <w:smallCaps/>
          <w:sz w:val="20"/>
          <w:lang w:val="fr-FR"/>
        </w:rPr>
        <w:t>IMPERIAL</w:t>
      </w:r>
      <w:r w:rsidR="00593531">
        <w:rPr>
          <w:rFonts w:ascii="Book Antiqua" w:hAnsi="Book Antiqua"/>
          <w:b/>
          <w:bCs/>
          <w:i/>
          <w:iCs/>
          <w:smallCaps/>
          <w:sz w:val="20"/>
          <w:lang w:val="fr-FR"/>
        </w:rPr>
        <w:t xml:space="preserve"> </w:t>
      </w:r>
      <w:r>
        <w:rPr>
          <w:rFonts w:ascii="Book Antiqua" w:hAnsi="Book Antiqua"/>
          <w:b/>
          <w:bCs/>
          <w:i/>
          <w:iCs/>
          <w:smallCaps/>
          <w:sz w:val="20"/>
          <w:lang w:val="fr-FR"/>
        </w:rPr>
        <w:t xml:space="preserve">ROADS </w:t>
      </w:r>
      <w:r w:rsidR="00F31D79">
        <w:rPr>
          <w:rFonts w:ascii="Book Antiqua" w:hAnsi="Book Antiqua"/>
          <w:b/>
          <w:bCs/>
          <w:i/>
          <w:iCs/>
          <w:smallCaps/>
          <w:sz w:val="20"/>
          <w:lang w:val="fr-FR"/>
        </w:rPr>
        <w:t xml:space="preserve">INTERNATIONAL </w:t>
      </w:r>
      <w:r>
        <w:rPr>
          <w:rFonts w:ascii="Book Antiqua" w:hAnsi="Book Antiqua"/>
          <w:b/>
          <w:bCs/>
          <w:i/>
          <w:iCs/>
          <w:smallCaps/>
          <w:sz w:val="20"/>
          <w:lang w:val="fr-FR"/>
        </w:rPr>
        <w:t>TOUR OPERATOR</w:t>
      </w:r>
      <w:r w:rsidR="00F31D79">
        <w:rPr>
          <w:rFonts w:ascii="Book Antiqua" w:hAnsi="Book Antiqua"/>
          <w:b/>
          <w:bCs/>
          <w:i/>
          <w:iCs/>
          <w:smallCaps/>
          <w:sz w:val="20"/>
          <w:lang w:val="fr-FR"/>
        </w:rPr>
        <w:t xml:space="preserve"> - SWITZERLAND</w:t>
      </w:r>
      <w:r>
        <w:rPr>
          <w:rFonts w:ascii="Book Antiqua" w:hAnsi="Book Antiqua"/>
          <w:b/>
          <w:bCs/>
          <w:i/>
          <w:iCs/>
          <w:smallCaps/>
          <w:sz w:val="20"/>
          <w:lang w:val="fr-FR"/>
        </w:rPr>
        <w:t xml:space="preserve"> </w:t>
      </w:r>
    </w:p>
    <w:p w14:paraId="01BD47D7" w14:textId="77777777" w:rsidR="00E60AFB" w:rsidRDefault="005E454E">
      <w:pPr>
        <w:pStyle w:val="Header"/>
        <w:tabs>
          <w:tab w:val="clear" w:pos="4320"/>
          <w:tab w:val="clear" w:pos="8640"/>
        </w:tabs>
        <w:jc w:val="both"/>
        <w:rPr>
          <w:rFonts w:ascii="Book Antiqua" w:hAnsi="Book Antiqua"/>
          <w:sz w:val="20"/>
          <w:lang w:val="fr-FR"/>
        </w:rPr>
      </w:pPr>
      <w:r>
        <w:rPr>
          <w:rFonts w:ascii="Book Antiqua" w:hAnsi="Book Antiqua"/>
          <w:noProof/>
          <w:sz w:val="20"/>
          <w:lang w:val="fr-FR"/>
        </w:rPr>
        <w:pict w14:anchorId="4137878B">
          <v:rect id="_x0000_i1025" alt="" style="width:468pt;height:.05pt;mso-width-percent:0;mso-height-percent:0;mso-width-percent:0;mso-height-percent:0" o:hralign="center" o:hrstd="t" o:hr="t" fillcolor="#4753b8" stroked="f"/>
        </w:pict>
      </w:r>
    </w:p>
    <w:p w14:paraId="5579C4BE" w14:textId="77777777" w:rsidR="00E60AFB" w:rsidRDefault="00E60AFB">
      <w:pPr>
        <w:spacing w:line="360" w:lineRule="auto"/>
        <w:rPr>
          <w:rFonts w:ascii="Arial" w:hAnsi="Arial" w:cs="Arial"/>
          <w:sz w:val="20"/>
          <w:lang w:val="fr-CH"/>
        </w:rPr>
      </w:pPr>
    </w:p>
    <w:p w14:paraId="3B7D8B5C" w14:textId="77777777" w:rsidR="00E60AFB" w:rsidRDefault="00E60AFB">
      <w:pPr>
        <w:pStyle w:val="Header"/>
        <w:tabs>
          <w:tab w:val="clear" w:pos="4320"/>
          <w:tab w:val="clear" w:pos="8640"/>
        </w:tabs>
        <w:jc w:val="center"/>
        <w:rPr>
          <w:rFonts w:ascii="Book Antiqua" w:hAnsi="Book Antiqua"/>
          <w:spacing w:val="140"/>
          <w:lang w:val="en-GB"/>
        </w:rPr>
      </w:pPr>
    </w:p>
    <w:p w14:paraId="5A582D33" w14:textId="77777777" w:rsidR="00E60AFB" w:rsidRDefault="00E60AFB">
      <w:pPr>
        <w:pStyle w:val="Header"/>
        <w:tabs>
          <w:tab w:val="clear" w:pos="4320"/>
          <w:tab w:val="clear" w:pos="8640"/>
        </w:tabs>
        <w:jc w:val="center"/>
        <w:rPr>
          <w:rFonts w:ascii="Book Antiqua" w:hAnsi="Book Antiqua"/>
          <w:spacing w:val="140"/>
          <w:lang w:val="en-GB"/>
        </w:rPr>
      </w:pPr>
    </w:p>
    <w:p w14:paraId="03CAE322" w14:textId="77777777" w:rsidR="00D93927" w:rsidRDefault="00D93927" w:rsidP="009756EF">
      <w:pPr>
        <w:pStyle w:val="Header"/>
        <w:tabs>
          <w:tab w:val="clear" w:pos="4320"/>
          <w:tab w:val="clear" w:pos="8640"/>
        </w:tabs>
        <w:rPr>
          <w:rFonts w:ascii="Book Antiqua" w:hAnsi="Book Antiqua"/>
          <w:spacing w:val="140"/>
          <w:lang w:val="en-GB"/>
        </w:rPr>
      </w:pPr>
    </w:p>
    <w:p w14:paraId="19784E85" w14:textId="77777777" w:rsidR="00D93927" w:rsidRDefault="00D93927">
      <w:pPr>
        <w:pStyle w:val="Header"/>
        <w:tabs>
          <w:tab w:val="clear" w:pos="4320"/>
          <w:tab w:val="clear" w:pos="8640"/>
        </w:tabs>
        <w:jc w:val="center"/>
        <w:rPr>
          <w:rFonts w:ascii="Book Antiqua" w:hAnsi="Book Antiqua"/>
          <w:spacing w:val="140"/>
          <w:lang w:val="en-GB"/>
        </w:rPr>
      </w:pPr>
    </w:p>
    <w:p w14:paraId="3768FC83" w14:textId="77777777" w:rsidR="00E60AFB" w:rsidRDefault="00E60AFB" w:rsidP="009F616B">
      <w:pPr>
        <w:pStyle w:val="Header"/>
        <w:tabs>
          <w:tab w:val="clear" w:pos="4320"/>
          <w:tab w:val="clear" w:pos="8640"/>
        </w:tabs>
        <w:rPr>
          <w:rFonts w:ascii="Book Antiqua" w:hAnsi="Book Antiqua"/>
          <w:spacing w:val="140"/>
          <w:lang w:val="en-GB"/>
        </w:rPr>
      </w:pPr>
    </w:p>
    <w:p w14:paraId="51AC1045" w14:textId="77777777" w:rsidR="00E60AFB" w:rsidRDefault="00E60AFB">
      <w:pPr>
        <w:pStyle w:val="Header"/>
        <w:tabs>
          <w:tab w:val="clear" w:pos="4320"/>
          <w:tab w:val="clear" w:pos="8640"/>
        </w:tabs>
        <w:jc w:val="center"/>
        <w:rPr>
          <w:rFonts w:ascii="Book Antiqua" w:hAnsi="Book Antiqua"/>
          <w:sz w:val="20"/>
          <w:lang w:val="en-GB"/>
        </w:rPr>
      </w:pPr>
    </w:p>
    <w:p w14:paraId="50F9095F" w14:textId="77777777" w:rsidR="00E60AFB" w:rsidRDefault="00E60AFB" w:rsidP="005D26DE">
      <w:pPr>
        <w:pStyle w:val="Header"/>
        <w:tabs>
          <w:tab w:val="clear" w:pos="4320"/>
          <w:tab w:val="clear" w:pos="8640"/>
        </w:tabs>
        <w:spacing w:line="360" w:lineRule="auto"/>
        <w:jc w:val="center"/>
        <w:rPr>
          <w:rFonts w:ascii="Book Antiqua" w:hAnsi="Book Antiqua"/>
          <w:sz w:val="20"/>
          <w:lang w:val="en-GB"/>
        </w:rPr>
      </w:pPr>
    </w:p>
    <w:p w14:paraId="7CE96756" w14:textId="77777777" w:rsidR="00CC7F7F" w:rsidRDefault="009F616B" w:rsidP="00CC7F7F">
      <w:pPr>
        <w:pStyle w:val="Header"/>
        <w:tabs>
          <w:tab w:val="clear" w:pos="4320"/>
          <w:tab w:val="clear" w:pos="8640"/>
        </w:tabs>
        <w:spacing w:line="360" w:lineRule="auto"/>
        <w:jc w:val="center"/>
        <w:rPr>
          <w:rFonts w:ascii="Book Antiqua" w:hAnsi="Book Antiqua"/>
          <w:b/>
          <w:bCs/>
          <w:caps/>
          <w:spacing w:val="140"/>
          <w:sz w:val="28"/>
          <w:lang w:val="en-GB"/>
        </w:rPr>
      </w:pPr>
      <w:r>
        <w:rPr>
          <w:rFonts w:ascii="Book Antiqua" w:hAnsi="Book Antiqua"/>
          <w:b/>
          <w:bCs/>
          <w:caps/>
          <w:spacing w:val="140"/>
          <w:sz w:val="28"/>
          <w:lang w:val="en-GB"/>
        </w:rPr>
        <w:t>offer</w:t>
      </w:r>
      <w:r w:rsidR="005D26DE">
        <w:rPr>
          <w:rFonts w:ascii="Book Antiqua" w:hAnsi="Book Antiqua"/>
          <w:b/>
          <w:bCs/>
          <w:caps/>
          <w:spacing w:val="140"/>
          <w:sz w:val="28"/>
          <w:lang w:val="en-GB"/>
        </w:rPr>
        <w:t xml:space="preserve"> foR</w:t>
      </w:r>
      <w:r w:rsidR="0013316C">
        <w:rPr>
          <w:rFonts w:ascii="Book Antiqua" w:hAnsi="Book Antiqua"/>
          <w:b/>
          <w:bCs/>
          <w:caps/>
          <w:spacing w:val="140"/>
          <w:sz w:val="28"/>
          <w:lang w:val="en-GB"/>
        </w:rPr>
        <w:t xml:space="preserve"> </w:t>
      </w:r>
      <w:r w:rsidR="00C77B2A">
        <w:rPr>
          <w:rFonts w:ascii="Book Antiqua" w:hAnsi="Book Antiqua"/>
          <w:b/>
          <w:bCs/>
          <w:caps/>
          <w:spacing w:val="140"/>
          <w:sz w:val="28"/>
          <w:lang w:val="en-GB"/>
        </w:rPr>
        <w:t>itinerar</w:t>
      </w:r>
      <w:r w:rsidR="008A0398">
        <w:rPr>
          <w:rFonts w:ascii="Book Antiqua" w:hAnsi="Book Antiqua"/>
          <w:b/>
          <w:bCs/>
          <w:caps/>
          <w:spacing w:val="140"/>
          <w:sz w:val="28"/>
          <w:lang w:val="en-GB"/>
        </w:rPr>
        <w:t>y</w:t>
      </w:r>
      <w:r w:rsidR="00CC7F7F">
        <w:rPr>
          <w:rFonts w:ascii="Book Antiqua" w:hAnsi="Book Antiqua"/>
          <w:b/>
          <w:bCs/>
          <w:caps/>
          <w:spacing w:val="140"/>
          <w:sz w:val="28"/>
          <w:lang w:val="en-GB"/>
        </w:rPr>
        <w:t xml:space="preserve"> </w:t>
      </w:r>
    </w:p>
    <w:p w14:paraId="212E48AD" w14:textId="77777777" w:rsidR="005D26DE" w:rsidRPr="000D293F" w:rsidRDefault="00375705" w:rsidP="00CC7F7F">
      <w:pPr>
        <w:pStyle w:val="Header"/>
        <w:tabs>
          <w:tab w:val="clear" w:pos="4320"/>
          <w:tab w:val="clear" w:pos="8640"/>
        </w:tabs>
        <w:spacing w:line="360" w:lineRule="auto"/>
        <w:jc w:val="center"/>
        <w:rPr>
          <w:rFonts w:ascii="Book Antiqua" w:hAnsi="Book Antiqua"/>
          <w:b/>
          <w:bCs/>
          <w:caps/>
          <w:color w:val="FF0000"/>
          <w:spacing w:val="140"/>
          <w:sz w:val="28"/>
          <w:lang w:val="en-GB"/>
        </w:rPr>
      </w:pPr>
      <w:r>
        <w:rPr>
          <w:rFonts w:ascii="Book Antiqua" w:hAnsi="Book Antiqua"/>
          <w:b/>
          <w:bCs/>
          <w:caps/>
          <w:spacing w:val="140"/>
          <w:sz w:val="28"/>
          <w:lang w:val="en-GB"/>
        </w:rPr>
        <w:t xml:space="preserve">ITALY </w:t>
      </w:r>
      <w:r w:rsidR="006926E2">
        <w:rPr>
          <w:rFonts w:ascii="Book Antiqua" w:hAnsi="Book Antiqua"/>
          <w:b/>
          <w:bCs/>
          <w:caps/>
          <w:spacing w:val="140"/>
          <w:sz w:val="28"/>
          <w:lang w:val="en-GB"/>
        </w:rPr>
        <w:t>Cruise group october</w:t>
      </w:r>
    </w:p>
    <w:p w14:paraId="07A6E70C" w14:textId="77777777" w:rsidR="002918A7" w:rsidRDefault="002918A7" w:rsidP="005D26DE">
      <w:pPr>
        <w:pStyle w:val="Header"/>
        <w:tabs>
          <w:tab w:val="clear" w:pos="4320"/>
          <w:tab w:val="clear" w:pos="8640"/>
        </w:tabs>
        <w:spacing w:line="360" w:lineRule="auto"/>
        <w:jc w:val="center"/>
        <w:rPr>
          <w:rFonts w:ascii="Book Antiqua" w:hAnsi="Book Antiqua"/>
          <w:b/>
          <w:bCs/>
          <w:caps/>
          <w:spacing w:val="140"/>
          <w:sz w:val="28"/>
          <w:lang w:val="en-GB"/>
        </w:rPr>
      </w:pPr>
      <w:r>
        <w:rPr>
          <w:rFonts w:ascii="Book Antiqua" w:hAnsi="Book Antiqua"/>
          <w:b/>
          <w:bCs/>
          <w:caps/>
          <w:spacing w:val="140"/>
          <w:sz w:val="28"/>
          <w:lang w:val="en-GB"/>
        </w:rPr>
        <w:t xml:space="preserve">CHARMING HOLIDAYs </w:t>
      </w:r>
    </w:p>
    <w:p w14:paraId="28FA74CD" w14:textId="77777777" w:rsidR="00E60AFB" w:rsidRDefault="008A0398" w:rsidP="005D26DE">
      <w:pPr>
        <w:pStyle w:val="Header"/>
        <w:tabs>
          <w:tab w:val="clear" w:pos="4320"/>
          <w:tab w:val="clear" w:pos="8640"/>
        </w:tabs>
        <w:spacing w:line="360" w:lineRule="auto"/>
        <w:jc w:val="center"/>
        <w:rPr>
          <w:rFonts w:ascii="Book Antiqua" w:hAnsi="Book Antiqua"/>
          <w:b/>
          <w:bCs/>
          <w:caps/>
          <w:spacing w:val="140"/>
          <w:sz w:val="28"/>
          <w:lang w:val="en-GB"/>
        </w:rPr>
      </w:pPr>
      <w:r>
        <w:rPr>
          <w:rFonts w:ascii="Book Antiqua" w:hAnsi="Book Antiqua"/>
          <w:b/>
          <w:bCs/>
          <w:caps/>
          <w:spacing w:val="140"/>
          <w:sz w:val="28"/>
          <w:lang w:val="en-GB"/>
        </w:rPr>
        <w:t>North america</w:t>
      </w:r>
    </w:p>
    <w:p w14:paraId="2B5FB437" w14:textId="77777777" w:rsidR="00E60AFB" w:rsidRDefault="00E60AFB">
      <w:pPr>
        <w:pStyle w:val="Header"/>
        <w:tabs>
          <w:tab w:val="clear" w:pos="4320"/>
          <w:tab w:val="clear" w:pos="8640"/>
        </w:tabs>
        <w:jc w:val="center"/>
        <w:rPr>
          <w:rFonts w:ascii="Book Antiqua" w:hAnsi="Book Antiqua"/>
          <w:sz w:val="22"/>
          <w:lang w:val="fr-FR"/>
        </w:rPr>
      </w:pPr>
    </w:p>
    <w:p w14:paraId="1191705C" w14:textId="77777777" w:rsidR="00B2695E" w:rsidRDefault="00B2695E">
      <w:pPr>
        <w:pStyle w:val="Header"/>
        <w:tabs>
          <w:tab w:val="clear" w:pos="4320"/>
          <w:tab w:val="clear" w:pos="8640"/>
        </w:tabs>
        <w:jc w:val="center"/>
        <w:rPr>
          <w:rFonts w:ascii="Book Antiqua" w:hAnsi="Book Antiqua"/>
          <w:sz w:val="22"/>
          <w:lang w:val="fr-FR"/>
        </w:rPr>
      </w:pPr>
    </w:p>
    <w:p w14:paraId="13902CC0" w14:textId="77777777" w:rsidR="00E60AFB" w:rsidRPr="00D93927" w:rsidRDefault="005D26DE">
      <w:pPr>
        <w:pStyle w:val="Header"/>
        <w:tabs>
          <w:tab w:val="clear" w:pos="4320"/>
          <w:tab w:val="clear" w:pos="8640"/>
        </w:tabs>
        <w:jc w:val="center"/>
        <w:rPr>
          <w:rFonts w:ascii="Book Antiqua" w:hAnsi="Book Antiqua"/>
          <w:lang w:val="en-GB"/>
        </w:rPr>
      </w:pPr>
      <w:r>
        <w:rPr>
          <w:rFonts w:ascii="Book Antiqua" w:hAnsi="Book Antiqua"/>
          <w:lang w:val="en-GB"/>
        </w:rPr>
        <w:t xml:space="preserve"> </w:t>
      </w:r>
      <w:r w:rsidRPr="00CC7F7F">
        <w:rPr>
          <w:rFonts w:ascii="Book Antiqua" w:hAnsi="Book Antiqua"/>
          <w:lang w:val="en-GB"/>
        </w:rPr>
        <w:t xml:space="preserve">Validity: </w:t>
      </w:r>
      <w:r w:rsidR="006926E2">
        <w:rPr>
          <w:rFonts w:ascii="Book Antiqua" w:hAnsi="Book Antiqua"/>
          <w:lang w:val="en-GB"/>
        </w:rPr>
        <w:t>04</w:t>
      </w:r>
      <w:r w:rsidR="00CF7206" w:rsidRPr="00CC7F7F">
        <w:rPr>
          <w:rFonts w:ascii="Book Antiqua" w:hAnsi="Book Antiqua"/>
          <w:lang w:val="en-GB"/>
        </w:rPr>
        <w:t>.</w:t>
      </w:r>
      <w:r w:rsidR="006926E2">
        <w:rPr>
          <w:rFonts w:ascii="Book Antiqua" w:hAnsi="Book Antiqua"/>
          <w:lang w:val="en-GB"/>
        </w:rPr>
        <w:t>10</w:t>
      </w:r>
      <w:r w:rsidR="00CF7206" w:rsidRPr="00CC7F7F">
        <w:rPr>
          <w:rFonts w:ascii="Book Antiqua" w:hAnsi="Book Antiqua"/>
          <w:lang w:val="en-GB"/>
        </w:rPr>
        <w:t xml:space="preserve">. – </w:t>
      </w:r>
      <w:r w:rsidR="006926E2">
        <w:rPr>
          <w:rFonts w:ascii="Book Antiqua" w:hAnsi="Book Antiqua"/>
          <w:lang w:val="en-GB"/>
        </w:rPr>
        <w:t>20</w:t>
      </w:r>
      <w:r w:rsidR="00CF7206" w:rsidRPr="00CC7F7F">
        <w:rPr>
          <w:rFonts w:ascii="Book Antiqua" w:hAnsi="Book Antiqua"/>
          <w:lang w:val="en-GB"/>
        </w:rPr>
        <w:t>.</w:t>
      </w:r>
      <w:r w:rsidR="00375705">
        <w:rPr>
          <w:rFonts w:ascii="Book Antiqua" w:hAnsi="Book Antiqua"/>
          <w:lang w:val="en-GB"/>
        </w:rPr>
        <w:t>10</w:t>
      </w:r>
      <w:r w:rsidR="00CF7206" w:rsidRPr="00CC7F7F">
        <w:rPr>
          <w:rFonts w:ascii="Book Antiqua" w:hAnsi="Book Antiqua"/>
          <w:lang w:val="en-GB"/>
        </w:rPr>
        <w:t>.20</w:t>
      </w:r>
      <w:r w:rsidR="00BB73FE" w:rsidRPr="00CC7F7F">
        <w:rPr>
          <w:rFonts w:ascii="Book Antiqua" w:hAnsi="Book Antiqua"/>
          <w:lang w:val="en-GB"/>
        </w:rPr>
        <w:t>2</w:t>
      </w:r>
      <w:r w:rsidR="00375705">
        <w:rPr>
          <w:rFonts w:ascii="Book Antiqua" w:hAnsi="Book Antiqua"/>
          <w:lang w:val="en-GB"/>
        </w:rPr>
        <w:t>6</w:t>
      </w:r>
    </w:p>
    <w:p w14:paraId="1D11857D" w14:textId="77777777" w:rsidR="00E60AFB" w:rsidRPr="00D93927" w:rsidRDefault="00533ABE">
      <w:pPr>
        <w:pStyle w:val="Header"/>
        <w:tabs>
          <w:tab w:val="clear" w:pos="4320"/>
          <w:tab w:val="clear" w:pos="8640"/>
        </w:tabs>
        <w:jc w:val="center"/>
        <w:rPr>
          <w:rFonts w:ascii="Book Antiqua" w:hAnsi="Book Antiqua"/>
          <w:lang w:val="en-GB"/>
        </w:rPr>
      </w:pPr>
      <w:r>
        <w:rPr>
          <w:rFonts w:ascii="Book Antiqua" w:hAnsi="Book Antiqua"/>
          <w:lang w:val="en-GB"/>
        </w:rPr>
        <w:t xml:space="preserve"> </w:t>
      </w:r>
    </w:p>
    <w:p w14:paraId="443AC7AE" w14:textId="77777777" w:rsidR="00E60AFB" w:rsidRPr="00D93927" w:rsidRDefault="00E60AFB">
      <w:pPr>
        <w:pStyle w:val="Header"/>
        <w:tabs>
          <w:tab w:val="clear" w:pos="4320"/>
          <w:tab w:val="clear" w:pos="8640"/>
        </w:tabs>
        <w:jc w:val="center"/>
        <w:rPr>
          <w:rFonts w:ascii="Book Antiqua" w:hAnsi="Book Antiqua"/>
          <w:lang w:val="en-GB"/>
        </w:rPr>
      </w:pPr>
    </w:p>
    <w:p w14:paraId="1E0B2BB0" w14:textId="77777777" w:rsidR="006D2FBE" w:rsidRDefault="006D2FBE" w:rsidP="00F51D75">
      <w:pPr>
        <w:rPr>
          <w:rFonts w:ascii="Book Antiqua" w:hAnsi="Book Antiqua"/>
          <w:b/>
          <w:bCs/>
          <w:i/>
          <w:iCs/>
          <w:smallCaps/>
          <w:lang w:val="en-GB"/>
        </w:rPr>
      </w:pPr>
    </w:p>
    <w:p w14:paraId="2D97D1BC" w14:textId="77777777" w:rsidR="00CC7F7F" w:rsidRDefault="00CC7F7F">
      <w:pPr>
        <w:jc w:val="center"/>
        <w:rPr>
          <w:rFonts w:ascii="Book Antiqua" w:hAnsi="Book Antiqua"/>
          <w:b/>
          <w:bCs/>
          <w:i/>
          <w:iCs/>
          <w:smallCaps/>
          <w:lang w:val="en-GB"/>
        </w:rPr>
      </w:pPr>
    </w:p>
    <w:p w14:paraId="3455E81F" w14:textId="77777777" w:rsidR="00CC7F7F" w:rsidRDefault="00CC7F7F">
      <w:pPr>
        <w:jc w:val="center"/>
        <w:rPr>
          <w:rFonts w:ascii="Book Antiqua" w:hAnsi="Book Antiqua"/>
          <w:b/>
          <w:bCs/>
          <w:i/>
          <w:iCs/>
          <w:smallCaps/>
          <w:lang w:val="en-GB"/>
        </w:rPr>
      </w:pPr>
    </w:p>
    <w:p w14:paraId="5EB6CA65" w14:textId="77777777" w:rsidR="00CC7F7F" w:rsidRDefault="00CC7F7F">
      <w:pPr>
        <w:jc w:val="center"/>
        <w:rPr>
          <w:rFonts w:ascii="Book Antiqua" w:hAnsi="Book Antiqua"/>
          <w:b/>
          <w:bCs/>
          <w:i/>
          <w:iCs/>
          <w:smallCaps/>
          <w:lang w:val="en-GB"/>
        </w:rPr>
      </w:pPr>
    </w:p>
    <w:p w14:paraId="257F7C6E" w14:textId="77777777" w:rsidR="00375705" w:rsidRPr="00D93927" w:rsidRDefault="00375705">
      <w:pPr>
        <w:jc w:val="center"/>
        <w:rPr>
          <w:rFonts w:ascii="Book Antiqua" w:hAnsi="Book Antiqua"/>
          <w:b/>
          <w:bCs/>
          <w:i/>
          <w:iCs/>
          <w:smallCaps/>
          <w:lang w:val="en-GB"/>
        </w:rPr>
      </w:pPr>
    </w:p>
    <w:p w14:paraId="26D5457B" w14:textId="77777777" w:rsidR="00E60AFB" w:rsidRPr="00D93927" w:rsidRDefault="00E60AFB" w:rsidP="000E3529">
      <w:pPr>
        <w:rPr>
          <w:rFonts w:ascii="Book Antiqua" w:hAnsi="Book Antiqua"/>
          <w:b/>
          <w:bCs/>
          <w:i/>
          <w:iCs/>
          <w:smallCaps/>
          <w:lang w:val="en-GB"/>
        </w:rPr>
      </w:pPr>
    </w:p>
    <w:p w14:paraId="5ED73807" w14:textId="77777777" w:rsidR="00B50997" w:rsidRPr="00C2213B" w:rsidRDefault="00B50997" w:rsidP="00B50997">
      <w:pPr>
        <w:jc w:val="center"/>
        <w:rPr>
          <w:rFonts w:ascii="Book Antiqua" w:hAnsi="Book Antiqua"/>
          <w:b/>
          <w:bCs/>
          <w:i/>
          <w:iCs/>
          <w:smallCaps/>
          <w:lang w:val="en-GB"/>
        </w:rPr>
      </w:pPr>
      <w:r>
        <w:rPr>
          <w:rFonts w:ascii="Book Antiqua" w:hAnsi="Book Antiqua"/>
          <w:b/>
          <w:bCs/>
          <w:smallCaps/>
          <w:lang w:val="en-GB"/>
        </w:rPr>
        <w:t>FERENC HENN</w:t>
      </w:r>
    </w:p>
    <w:p w14:paraId="018D552A" w14:textId="77777777" w:rsidR="00B50997" w:rsidRPr="00852398" w:rsidRDefault="00B50997" w:rsidP="00B50997">
      <w:pPr>
        <w:jc w:val="center"/>
        <w:rPr>
          <w:rFonts w:ascii="Book Antiqua" w:hAnsi="Book Antiqua"/>
          <w:bCs/>
          <w:iCs/>
          <w:smallCaps/>
          <w:sz w:val="18"/>
          <w:szCs w:val="18"/>
          <w:lang w:val="en-GB"/>
        </w:rPr>
      </w:pPr>
      <w:r w:rsidRPr="00852398">
        <w:rPr>
          <w:rFonts w:ascii="Book Antiqua" w:hAnsi="Book Antiqua"/>
          <w:bCs/>
          <w:iCs/>
          <w:smallCaps/>
          <w:sz w:val="18"/>
          <w:szCs w:val="18"/>
          <w:lang w:val="en-GB"/>
        </w:rPr>
        <w:t>+</w:t>
      </w:r>
      <w:r>
        <w:rPr>
          <w:rFonts w:ascii="Book Antiqua" w:hAnsi="Book Antiqua"/>
          <w:bCs/>
          <w:iCs/>
          <w:smallCaps/>
          <w:sz w:val="18"/>
          <w:szCs w:val="18"/>
          <w:lang w:val="en-GB"/>
        </w:rPr>
        <w:t>41 78 234 0287</w:t>
      </w:r>
    </w:p>
    <w:p w14:paraId="2608DFF6" w14:textId="77777777" w:rsidR="00B50997" w:rsidRDefault="00B50997" w:rsidP="00B50997">
      <w:pPr>
        <w:jc w:val="center"/>
        <w:rPr>
          <w:rFonts w:ascii="Book Antiqua" w:hAnsi="Book Antiqua"/>
          <w:bCs/>
          <w:iCs/>
          <w:smallCaps/>
          <w:sz w:val="18"/>
          <w:szCs w:val="18"/>
          <w:lang w:val="en-GB"/>
        </w:rPr>
      </w:pPr>
      <w:r>
        <w:rPr>
          <w:rFonts w:ascii="Book Antiqua" w:hAnsi="Book Antiqua"/>
          <w:bCs/>
          <w:iCs/>
          <w:smallCaps/>
          <w:sz w:val="18"/>
          <w:szCs w:val="18"/>
          <w:lang w:val="en-GB"/>
        </w:rPr>
        <w:t>HENN_F</w:t>
      </w:r>
      <w:r w:rsidRPr="00852398">
        <w:rPr>
          <w:rFonts w:ascii="Book Antiqua" w:hAnsi="Book Antiqua"/>
          <w:bCs/>
          <w:iCs/>
          <w:smallCaps/>
          <w:sz w:val="18"/>
          <w:szCs w:val="18"/>
          <w:lang w:val="en-GB"/>
        </w:rPr>
        <w:t>@IMPERIALROADS.COM</w:t>
      </w:r>
    </w:p>
    <w:p w14:paraId="3D84A095" w14:textId="77777777" w:rsidR="00E60AFB" w:rsidRPr="000D754D" w:rsidRDefault="00E60AFB">
      <w:pPr>
        <w:rPr>
          <w:rFonts w:ascii="Book Antiqua" w:hAnsi="Book Antiqua"/>
          <w:b/>
          <w:bCs/>
          <w:i/>
          <w:iCs/>
          <w:smallCaps/>
          <w:sz w:val="18"/>
          <w:lang w:val="en-GB"/>
        </w:rPr>
      </w:pPr>
    </w:p>
    <w:p w14:paraId="24114CA9" w14:textId="77777777" w:rsidR="00E60AFB" w:rsidRPr="000D754D" w:rsidRDefault="00E60AFB">
      <w:pPr>
        <w:jc w:val="center"/>
        <w:rPr>
          <w:rFonts w:ascii="Book Antiqua" w:hAnsi="Book Antiqua"/>
          <w:b/>
          <w:bCs/>
          <w:smallCaps/>
          <w:lang w:val="en-GB"/>
        </w:rPr>
      </w:pPr>
    </w:p>
    <w:p w14:paraId="46B6A711" w14:textId="77777777" w:rsidR="00E60AFB" w:rsidRPr="000D754D" w:rsidRDefault="00E60AFB">
      <w:pPr>
        <w:jc w:val="center"/>
        <w:rPr>
          <w:rFonts w:ascii="Book Antiqua" w:hAnsi="Book Antiqua"/>
          <w:b/>
          <w:bCs/>
          <w:smallCaps/>
          <w:lang w:val="en-GB"/>
        </w:rPr>
      </w:pPr>
    </w:p>
    <w:p w14:paraId="68340F70" w14:textId="77777777" w:rsidR="00D13993" w:rsidRPr="00CF7206" w:rsidRDefault="00FA356C" w:rsidP="00D13993">
      <w:pPr>
        <w:pStyle w:val="Header"/>
        <w:tabs>
          <w:tab w:val="clear" w:pos="4320"/>
          <w:tab w:val="clear" w:pos="8640"/>
        </w:tabs>
        <w:jc w:val="center"/>
        <w:rPr>
          <w:rFonts w:ascii="Book Antiqua" w:hAnsi="Book Antiqua"/>
          <w:b/>
          <w:bCs/>
          <w:caps/>
          <w:lang w:val="en-GB"/>
        </w:rPr>
      </w:pPr>
      <w:r>
        <w:rPr>
          <w:rFonts w:ascii="Book Antiqua" w:hAnsi="Book Antiqua"/>
          <w:b/>
          <w:bCs/>
          <w:caps/>
          <w:lang w:val="en-GB"/>
        </w:rPr>
        <w:t>0</w:t>
      </w:r>
      <w:r w:rsidR="00274A3D">
        <w:rPr>
          <w:rFonts w:ascii="Book Antiqua" w:hAnsi="Book Antiqua"/>
          <w:b/>
          <w:bCs/>
          <w:caps/>
          <w:lang w:val="en-GB"/>
        </w:rPr>
        <w:t>7</w:t>
      </w:r>
      <w:r w:rsidR="00B50997">
        <w:rPr>
          <w:rFonts w:ascii="Book Antiqua" w:hAnsi="Book Antiqua"/>
          <w:b/>
          <w:bCs/>
          <w:caps/>
          <w:lang w:val="en-GB"/>
        </w:rPr>
        <w:t>.</w:t>
      </w:r>
      <w:r>
        <w:rPr>
          <w:rFonts w:ascii="Book Antiqua" w:hAnsi="Book Antiqua"/>
          <w:b/>
          <w:bCs/>
          <w:caps/>
          <w:lang w:val="en-GB"/>
        </w:rPr>
        <w:t>0</w:t>
      </w:r>
      <w:r w:rsidR="00A97F1A">
        <w:rPr>
          <w:rFonts w:ascii="Book Antiqua" w:hAnsi="Book Antiqua"/>
          <w:b/>
          <w:bCs/>
          <w:caps/>
          <w:lang w:val="en-GB"/>
        </w:rPr>
        <w:t>3</w:t>
      </w:r>
      <w:r w:rsidR="00957129">
        <w:rPr>
          <w:rFonts w:ascii="Book Antiqua" w:hAnsi="Book Antiqua"/>
          <w:b/>
          <w:bCs/>
          <w:caps/>
          <w:lang w:val="en-GB"/>
        </w:rPr>
        <w:t>.20</w:t>
      </w:r>
      <w:r w:rsidR="009A44A8">
        <w:rPr>
          <w:rFonts w:ascii="Book Antiqua" w:hAnsi="Book Antiqua"/>
          <w:b/>
          <w:bCs/>
          <w:caps/>
          <w:lang w:val="en-GB"/>
        </w:rPr>
        <w:t>2</w:t>
      </w:r>
      <w:r>
        <w:rPr>
          <w:rFonts w:ascii="Book Antiqua" w:hAnsi="Book Antiqua"/>
          <w:b/>
          <w:bCs/>
          <w:caps/>
          <w:lang w:val="en-GB"/>
        </w:rPr>
        <w:t>6</w:t>
      </w:r>
    </w:p>
    <w:p w14:paraId="30413AD8" w14:textId="77777777" w:rsidR="009756EF" w:rsidRDefault="009756EF" w:rsidP="009756EF">
      <w:pPr>
        <w:pStyle w:val="Footer"/>
        <w:jc w:val="center"/>
        <w:rPr>
          <w:rFonts w:ascii="Book Antiqua" w:hAnsi="Book Antiqua"/>
          <w:i/>
          <w:iCs/>
          <w:sz w:val="20"/>
          <w:lang w:val="cs-CZ"/>
        </w:rPr>
      </w:pPr>
    </w:p>
    <w:p w14:paraId="517B2D4F" w14:textId="77777777" w:rsidR="00F909CA" w:rsidRDefault="00F909CA" w:rsidP="000C6B79">
      <w:pPr>
        <w:pStyle w:val="Header"/>
        <w:tabs>
          <w:tab w:val="clear" w:pos="4320"/>
          <w:tab w:val="clear" w:pos="8640"/>
        </w:tabs>
        <w:jc w:val="center"/>
        <w:rPr>
          <w:b/>
          <w:sz w:val="28"/>
          <w:szCs w:val="28"/>
          <w:lang w:val="en-GB"/>
        </w:rPr>
      </w:pPr>
    </w:p>
    <w:p w14:paraId="7D861C6B" w14:textId="77777777" w:rsidR="000C6B79" w:rsidRDefault="000C6B79" w:rsidP="000C6B79">
      <w:pPr>
        <w:pStyle w:val="Header"/>
        <w:tabs>
          <w:tab w:val="clear" w:pos="4320"/>
          <w:tab w:val="clear" w:pos="8640"/>
        </w:tabs>
        <w:jc w:val="center"/>
        <w:rPr>
          <w:b/>
          <w:sz w:val="28"/>
          <w:szCs w:val="28"/>
          <w:lang w:val="en-GB"/>
        </w:rPr>
      </w:pPr>
    </w:p>
    <w:p w14:paraId="1CFD2438" w14:textId="77777777" w:rsidR="000C6B79" w:rsidRDefault="000C6B79" w:rsidP="000C6B79">
      <w:pPr>
        <w:pStyle w:val="Header"/>
        <w:tabs>
          <w:tab w:val="clear" w:pos="4320"/>
          <w:tab w:val="clear" w:pos="8640"/>
        </w:tabs>
        <w:jc w:val="center"/>
        <w:rPr>
          <w:b/>
          <w:sz w:val="28"/>
          <w:szCs w:val="28"/>
          <w:lang w:val="en-GB"/>
        </w:rPr>
      </w:pPr>
    </w:p>
    <w:p w14:paraId="366328AC" w14:textId="77777777" w:rsidR="000C6B79" w:rsidRDefault="000C6B79" w:rsidP="000C6B79">
      <w:pPr>
        <w:pStyle w:val="Header"/>
        <w:tabs>
          <w:tab w:val="clear" w:pos="4320"/>
          <w:tab w:val="clear" w:pos="8640"/>
        </w:tabs>
        <w:jc w:val="center"/>
        <w:rPr>
          <w:b/>
          <w:sz w:val="28"/>
          <w:szCs w:val="28"/>
          <w:lang w:val="en-GB"/>
        </w:rPr>
      </w:pPr>
    </w:p>
    <w:p w14:paraId="151C2E65" w14:textId="77777777" w:rsidR="000C6B79" w:rsidRDefault="000C6B79" w:rsidP="000C6B79">
      <w:pPr>
        <w:pStyle w:val="Header"/>
        <w:tabs>
          <w:tab w:val="clear" w:pos="4320"/>
          <w:tab w:val="clear" w:pos="8640"/>
        </w:tabs>
        <w:jc w:val="center"/>
        <w:rPr>
          <w:b/>
          <w:sz w:val="28"/>
          <w:szCs w:val="28"/>
          <w:lang w:val="en-GB"/>
        </w:rPr>
      </w:pPr>
    </w:p>
    <w:p w14:paraId="752C9F59" w14:textId="77777777" w:rsidR="000C6B79" w:rsidRDefault="000C6B79" w:rsidP="000C6B79">
      <w:pPr>
        <w:pStyle w:val="Header"/>
        <w:tabs>
          <w:tab w:val="clear" w:pos="4320"/>
          <w:tab w:val="clear" w:pos="8640"/>
        </w:tabs>
        <w:jc w:val="center"/>
        <w:rPr>
          <w:b/>
          <w:sz w:val="28"/>
          <w:szCs w:val="28"/>
          <w:lang w:val="en-GB"/>
        </w:rPr>
      </w:pPr>
    </w:p>
    <w:p w14:paraId="4BE9FE2F" w14:textId="77777777" w:rsidR="000C6B79" w:rsidRDefault="000C6B79" w:rsidP="000C6B79">
      <w:pPr>
        <w:pStyle w:val="Header"/>
        <w:tabs>
          <w:tab w:val="clear" w:pos="4320"/>
          <w:tab w:val="clear" w:pos="8640"/>
        </w:tabs>
        <w:jc w:val="center"/>
        <w:rPr>
          <w:b/>
          <w:sz w:val="28"/>
          <w:szCs w:val="28"/>
          <w:lang w:val="en-GB"/>
        </w:rPr>
      </w:pPr>
    </w:p>
    <w:p w14:paraId="6AC93DA5" w14:textId="77777777" w:rsidR="0082493F" w:rsidRDefault="009600B2" w:rsidP="005A3414">
      <w:pPr>
        <w:pStyle w:val="Header"/>
        <w:tabs>
          <w:tab w:val="clear" w:pos="4320"/>
          <w:tab w:val="clear" w:pos="8640"/>
        </w:tabs>
        <w:jc w:val="center"/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QUOTATION</w:t>
      </w:r>
    </w:p>
    <w:p w14:paraId="454EC459" w14:textId="77777777" w:rsidR="00F909CA" w:rsidRDefault="00F909CA" w:rsidP="005A3414">
      <w:pPr>
        <w:pStyle w:val="Header"/>
        <w:tabs>
          <w:tab w:val="clear" w:pos="4320"/>
          <w:tab w:val="clear" w:pos="8640"/>
        </w:tabs>
        <w:jc w:val="center"/>
        <w:rPr>
          <w:b/>
          <w:sz w:val="28"/>
          <w:szCs w:val="28"/>
          <w:lang w:val="en-GB"/>
        </w:rPr>
      </w:pPr>
    </w:p>
    <w:p w14:paraId="79CF6943" w14:textId="77777777" w:rsidR="00F909CA" w:rsidRPr="00F909CA" w:rsidRDefault="00F909CA" w:rsidP="00F909CA">
      <w:pPr>
        <w:pStyle w:val="Header"/>
        <w:tabs>
          <w:tab w:val="clear" w:pos="4320"/>
          <w:tab w:val="clear" w:pos="8640"/>
        </w:tabs>
        <w:jc w:val="center"/>
        <w:rPr>
          <w:rFonts w:ascii="Book Antiqua" w:hAnsi="Book Antiqua"/>
          <w:sz w:val="22"/>
          <w:szCs w:val="22"/>
          <w:lang w:val="en-GB"/>
        </w:rPr>
      </w:pPr>
      <w:r w:rsidRPr="00884537">
        <w:rPr>
          <w:rFonts w:ascii="Book Antiqua" w:hAnsi="Book Antiqua"/>
          <w:sz w:val="22"/>
          <w:szCs w:val="22"/>
          <w:lang w:val="en-GB"/>
        </w:rPr>
        <w:t>Va</w:t>
      </w:r>
      <w:r>
        <w:rPr>
          <w:rFonts w:ascii="Book Antiqua" w:hAnsi="Book Antiqua"/>
          <w:sz w:val="22"/>
          <w:szCs w:val="22"/>
          <w:lang w:val="en-GB"/>
        </w:rPr>
        <w:t xml:space="preserve">lidity: </w:t>
      </w:r>
      <w:r w:rsidR="00FA356C">
        <w:rPr>
          <w:rFonts w:ascii="Book Antiqua" w:hAnsi="Book Antiqua"/>
          <w:sz w:val="22"/>
          <w:szCs w:val="22"/>
          <w:lang w:val="en-GB"/>
        </w:rPr>
        <w:t>04</w:t>
      </w:r>
      <w:r>
        <w:rPr>
          <w:rFonts w:ascii="Book Antiqua" w:hAnsi="Book Antiqua"/>
          <w:sz w:val="22"/>
          <w:szCs w:val="22"/>
          <w:lang w:val="en-GB"/>
        </w:rPr>
        <w:t>.</w:t>
      </w:r>
      <w:r w:rsidR="00FA356C">
        <w:rPr>
          <w:rFonts w:ascii="Book Antiqua" w:hAnsi="Book Antiqua"/>
          <w:sz w:val="22"/>
          <w:szCs w:val="22"/>
          <w:lang w:val="en-GB"/>
        </w:rPr>
        <w:t>10</w:t>
      </w:r>
      <w:r>
        <w:rPr>
          <w:rFonts w:ascii="Book Antiqua" w:hAnsi="Book Antiqua"/>
          <w:sz w:val="22"/>
          <w:szCs w:val="22"/>
          <w:lang w:val="en-GB"/>
        </w:rPr>
        <w:t xml:space="preserve">. - </w:t>
      </w:r>
      <w:r w:rsidR="00FA356C">
        <w:rPr>
          <w:rFonts w:ascii="Book Antiqua" w:hAnsi="Book Antiqua"/>
          <w:sz w:val="22"/>
          <w:szCs w:val="22"/>
          <w:lang w:val="en-GB"/>
        </w:rPr>
        <w:t>20</w:t>
      </w:r>
      <w:r w:rsidRPr="000A2631">
        <w:rPr>
          <w:rFonts w:ascii="Book Antiqua" w:hAnsi="Book Antiqua"/>
          <w:sz w:val="22"/>
          <w:szCs w:val="22"/>
          <w:lang w:val="en-GB"/>
        </w:rPr>
        <w:t>.</w:t>
      </w:r>
      <w:r w:rsidR="00375705">
        <w:rPr>
          <w:rFonts w:ascii="Book Antiqua" w:hAnsi="Book Antiqua"/>
          <w:sz w:val="22"/>
          <w:szCs w:val="22"/>
          <w:lang w:val="en-GB"/>
        </w:rPr>
        <w:t>10</w:t>
      </w:r>
      <w:r w:rsidRPr="000A2631">
        <w:rPr>
          <w:rFonts w:ascii="Book Antiqua" w:hAnsi="Book Antiqua"/>
          <w:sz w:val="22"/>
          <w:szCs w:val="22"/>
          <w:lang w:val="en-GB"/>
        </w:rPr>
        <w:t>.20</w:t>
      </w:r>
      <w:r>
        <w:rPr>
          <w:rFonts w:ascii="Book Antiqua" w:hAnsi="Book Antiqua"/>
          <w:sz w:val="22"/>
          <w:szCs w:val="22"/>
          <w:lang w:val="en-GB"/>
        </w:rPr>
        <w:t>2</w:t>
      </w:r>
      <w:r w:rsidR="00375705">
        <w:rPr>
          <w:rFonts w:ascii="Book Antiqua" w:hAnsi="Book Antiqua"/>
          <w:sz w:val="22"/>
          <w:szCs w:val="22"/>
          <w:lang w:val="en-GB"/>
        </w:rPr>
        <w:t>6</w:t>
      </w:r>
    </w:p>
    <w:p w14:paraId="250634DD" w14:textId="77777777" w:rsidR="008F6A79" w:rsidRDefault="008F6A79" w:rsidP="00BD749F">
      <w:pPr>
        <w:pStyle w:val="Header"/>
        <w:tabs>
          <w:tab w:val="clear" w:pos="4320"/>
          <w:tab w:val="clear" w:pos="8640"/>
        </w:tabs>
        <w:rPr>
          <w:rFonts w:ascii="Book Antiqua" w:hAnsi="Book Antiqua" w:cs="Arial"/>
          <w:sz w:val="22"/>
          <w:szCs w:val="22"/>
          <w:lang w:val="en-GB"/>
        </w:rPr>
      </w:pPr>
    </w:p>
    <w:tbl>
      <w:tblPr>
        <w:tblW w:w="2969" w:type="dxa"/>
        <w:jc w:val="center"/>
        <w:tblLook w:val="04A0" w:firstRow="1" w:lastRow="0" w:firstColumn="1" w:lastColumn="0" w:noHBand="0" w:noVBand="1"/>
      </w:tblPr>
      <w:tblGrid>
        <w:gridCol w:w="1780"/>
        <w:gridCol w:w="1189"/>
      </w:tblGrid>
      <w:tr w:rsidR="0085303E" w:rsidRPr="0085303E" w14:paraId="3E05DE40" w14:textId="77777777" w:rsidTr="0085303E">
        <w:trPr>
          <w:trHeight w:val="404"/>
          <w:jc w:val="center"/>
        </w:trPr>
        <w:tc>
          <w:tcPr>
            <w:tcW w:w="2969" w:type="dxa"/>
            <w:gridSpan w:val="2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000000" w:fill="FFCC99"/>
            <w:noWrap/>
            <w:vAlign w:val="bottom"/>
            <w:hideMark/>
          </w:tcPr>
          <w:p w14:paraId="7A26CFFC" w14:textId="77777777" w:rsidR="0085303E" w:rsidRPr="0085303E" w:rsidRDefault="0085303E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5303E">
              <w:rPr>
                <w:rFonts w:ascii="Arial" w:hAnsi="Arial" w:cs="Arial"/>
                <w:b/>
                <w:bCs/>
                <w:sz w:val="22"/>
                <w:szCs w:val="22"/>
              </w:rPr>
              <w:t>Prices in Euro/pax</w:t>
            </w:r>
          </w:p>
        </w:tc>
      </w:tr>
      <w:tr w:rsidR="0085303E" w:rsidRPr="0085303E" w14:paraId="5ED69B0C" w14:textId="77777777" w:rsidTr="00224560">
        <w:trPr>
          <w:trHeight w:val="369"/>
          <w:jc w:val="center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BFFB7" w14:textId="77777777" w:rsidR="008F3797" w:rsidRPr="0085303E" w:rsidRDefault="0022456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27 pax / coach</w:t>
            </w:r>
          </w:p>
        </w:tc>
        <w:tc>
          <w:tcPr>
            <w:tcW w:w="1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FDC760" w14:textId="77777777" w:rsidR="0085303E" w:rsidRPr="0085303E" w:rsidRDefault="0085303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5303E" w:rsidRPr="0085303E" w14:paraId="4B93AAEC" w14:textId="77777777" w:rsidTr="00224560">
        <w:trPr>
          <w:trHeight w:val="369"/>
          <w:jc w:val="center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6FEC9" w14:textId="77777777" w:rsidR="0085303E" w:rsidRPr="0085303E" w:rsidRDefault="0085303E">
            <w:pPr>
              <w:rPr>
                <w:rFonts w:ascii="Arial" w:hAnsi="Arial" w:cs="Arial"/>
                <w:sz w:val="22"/>
                <w:szCs w:val="22"/>
              </w:rPr>
            </w:pPr>
            <w:r w:rsidRPr="0085303E">
              <w:rPr>
                <w:rFonts w:ascii="Arial" w:hAnsi="Arial" w:cs="Arial"/>
                <w:sz w:val="22"/>
                <w:szCs w:val="22"/>
              </w:rPr>
              <w:t>SS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6966A6" w14:textId="77777777" w:rsidR="0085303E" w:rsidRPr="0085303E" w:rsidRDefault="0085303E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B10F78C" w14:textId="77777777" w:rsidR="008F6A79" w:rsidRDefault="008F6A79" w:rsidP="00BD749F">
      <w:pPr>
        <w:pStyle w:val="Header"/>
        <w:tabs>
          <w:tab w:val="clear" w:pos="4320"/>
          <w:tab w:val="clear" w:pos="8640"/>
        </w:tabs>
        <w:rPr>
          <w:rFonts w:ascii="Book Antiqua" w:hAnsi="Book Antiqua" w:cs="Arial"/>
          <w:sz w:val="22"/>
          <w:szCs w:val="22"/>
          <w:lang w:val="en-GB"/>
        </w:rPr>
      </w:pPr>
    </w:p>
    <w:p w14:paraId="54F5B191" w14:textId="77777777" w:rsidR="0085303E" w:rsidRDefault="0085303E" w:rsidP="00BD749F">
      <w:pPr>
        <w:pStyle w:val="Header"/>
        <w:tabs>
          <w:tab w:val="clear" w:pos="4320"/>
          <w:tab w:val="clear" w:pos="8640"/>
        </w:tabs>
        <w:rPr>
          <w:rFonts w:ascii="Book Antiqua" w:hAnsi="Book Antiqua" w:cs="Arial"/>
          <w:sz w:val="22"/>
          <w:szCs w:val="22"/>
          <w:lang w:val="en-GB"/>
        </w:rPr>
      </w:pPr>
    </w:p>
    <w:p w14:paraId="70A9DD51" w14:textId="77777777" w:rsidR="0085303E" w:rsidRDefault="0085303E" w:rsidP="00BD749F">
      <w:pPr>
        <w:pStyle w:val="Header"/>
        <w:tabs>
          <w:tab w:val="clear" w:pos="4320"/>
          <w:tab w:val="clear" w:pos="8640"/>
        </w:tabs>
        <w:rPr>
          <w:rFonts w:ascii="Book Antiqua" w:hAnsi="Book Antiqua" w:cs="Arial"/>
          <w:sz w:val="22"/>
          <w:szCs w:val="22"/>
          <w:lang w:val="en-GB"/>
        </w:rPr>
      </w:pPr>
    </w:p>
    <w:p w14:paraId="3F9C5DDE" w14:textId="77777777" w:rsidR="00BD749F" w:rsidRDefault="009600B2" w:rsidP="00BD749F">
      <w:pPr>
        <w:pStyle w:val="Header"/>
        <w:tabs>
          <w:tab w:val="clear" w:pos="4320"/>
          <w:tab w:val="clear" w:pos="8640"/>
        </w:tabs>
        <w:rPr>
          <w:rFonts w:ascii="Book Antiqua" w:hAnsi="Book Antiqua" w:cs="Arial"/>
          <w:sz w:val="22"/>
          <w:szCs w:val="22"/>
          <w:lang w:val="en-GB"/>
        </w:rPr>
      </w:pPr>
      <w:r w:rsidRPr="00BD749F">
        <w:rPr>
          <w:rFonts w:ascii="Book Antiqua" w:hAnsi="Book Antiqua" w:cs="Arial"/>
          <w:sz w:val="22"/>
          <w:szCs w:val="22"/>
          <w:lang w:val="en-GB"/>
        </w:rPr>
        <w:t>REMARKS:</w:t>
      </w:r>
    </w:p>
    <w:p w14:paraId="6CC9E7A3" w14:textId="77777777" w:rsidR="009600B2" w:rsidRPr="00BD749F" w:rsidRDefault="009600B2" w:rsidP="00BD749F">
      <w:pPr>
        <w:pStyle w:val="Header"/>
        <w:numPr>
          <w:ilvl w:val="0"/>
          <w:numId w:val="22"/>
        </w:numPr>
        <w:tabs>
          <w:tab w:val="clear" w:pos="4320"/>
          <w:tab w:val="clear" w:pos="8640"/>
        </w:tabs>
        <w:rPr>
          <w:rFonts w:ascii="Book Antiqua" w:hAnsi="Book Antiqua" w:cs="Arial"/>
          <w:sz w:val="22"/>
          <w:szCs w:val="22"/>
          <w:lang w:val="en-GB"/>
        </w:rPr>
      </w:pPr>
      <w:r w:rsidRPr="00BD749F">
        <w:rPr>
          <w:rFonts w:ascii="Book Antiqua" w:hAnsi="Book Antiqua" w:cs="Arial"/>
          <w:sz w:val="22"/>
          <w:szCs w:val="22"/>
          <w:lang w:val="en-GB"/>
        </w:rPr>
        <w:t xml:space="preserve">Porterage is </w:t>
      </w:r>
      <w:r w:rsidR="00FA1708" w:rsidRPr="00BD749F">
        <w:rPr>
          <w:rFonts w:ascii="Book Antiqua" w:hAnsi="Book Antiqua" w:cs="Arial"/>
          <w:sz w:val="22"/>
          <w:szCs w:val="22"/>
          <w:lang w:val="en-GB"/>
        </w:rPr>
        <w:t>not included</w:t>
      </w:r>
      <w:r w:rsidR="00E9265B" w:rsidRPr="00BD749F">
        <w:rPr>
          <w:rFonts w:ascii="Book Antiqua" w:hAnsi="Book Antiqua" w:cs="Arial"/>
          <w:sz w:val="22"/>
          <w:szCs w:val="22"/>
          <w:lang w:val="en-GB"/>
        </w:rPr>
        <w:t xml:space="preserve"> </w:t>
      </w:r>
    </w:p>
    <w:p w14:paraId="18C837D3" w14:textId="77777777" w:rsidR="00901C19" w:rsidRPr="00F378FC" w:rsidRDefault="009600B2" w:rsidP="009600B2">
      <w:pPr>
        <w:pStyle w:val="Header"/>
        <w:numPr>
          <w:ilvl w:val="0"/>
          <w:numId w:val="22"/>
        </w:numPr>
        <w:tabs>
          <w:tab w:val="clear" w:pos="4320"/>
          <w:tab w:val="clear" w:pos="8640"/>
        </w:tabs>
        <w:rPr>
          <w:b/>
          <w:sz w:val="28"/>
          <w:szCs w:val="28"/>
          <w:lang w:val="en-GB"/>
        </w:rPr>
      </w:pPr>
      <w:r w:rsidRPr="00F378FC">
        <w:rPr>
          <w:rFonts w:ascii="Book Antiqua" w:hAnsi="Book Antiqua" w:cs="Arial"/>
          <w:sz w:val="22"/>
          <w:szCs w:val="22"/>
          <w:lang w:val="en-GB"/>
        </w:rPr>
        <w:t>LDC is included all the w</w:t>
      </w:r>
      <w:r w:rsidR="00901C19" w:rsidRPr="00F378FC">
        <w:rPr>
          <w:rFonts w:ascii="Book Antiqua" w:hAnsi="Book Antiqua" w:cs="Arial"/>
          <w:sz w:val="22"/>
          <w:szCs w:val="22"/>
          <w:lang w:val="en-GB"/>
        </w:rPr>
        <w:t>ay as per itinerary</w:t>
      </w:r>
      <w:r w:rsidR="008F7EFC" w:rsidRPr="00F378FC">
        <w:rPr>
          <w:rFonts w:ascii="Book Antiqua" w:hAnsi="Book Antiqua" w:cs="Arial"/>
          <w:sz w:val="22"/>
          <w:szCs w:val="22"/>
          <w:lang w:val="en-GB"/>
        </w:rPr>
        <w:t xml:space="preserve"> including </w:t>
      </w:r>
      <w:r w:rsidR="008A0398">
        <w:rPr>
          <w:rFonts w:ascii="Book Antiqua" w:hAnsi="Book Antiqua" w:cs="Arial"/>
          <w:sz w:val="22"/>
          <w:szCs w:val="22"/>
          <w:lang w:val="en-GB"/>
        </w:rPr>
        <w:t>all the</w:t>
      </w:r>
      <w:r w:rsidR="008F7EFC" w:rsidRPr="00F378FC">
        <w:rPr>
          <w:rFonts w:ascii="Book Antiqua" w:hAnsi="Book Antiqua" w:cs="Arial"/>
          <w:sz w:val="22"/>
          <w:szCs w:val="22"/>
          <w:lang w:val="en-GB"/>
        </w:rPr>
        <w:t xml:space="preserve"> city permits</w:t>
      </w:r>
      <w:r w:rsidR="00251910" w:rsidRPr="00F378FC">
        <w:rPr>
          <w:rFonts w:ascii="Book Antiqua" w:hAnsi="Book Antiqua" w:cs="Arial"/>
          <w:sz w:val="22"/>
          <w:szCs w:val="22"/>
          <w:lang w:val="en-GB"/>
        </w:rPr>
        <w:t xml:space="preserve"> and parking</w:t>
      </w:r>
      <w:r w:rsidR="008A0398">
        <w:rPr>
          <w:rFonts w:ascii="Book Antiqua" w:hAnsi="Book Antiqua" w:cs="Arial"/>
          <w:sz w:val="22"/>
          <w:szCs w:val="22"/>
          <w:lang w:val="en-GB"/>
        </w:rPr>
        <w:t xml:space="preserve"> fees; </w:t>
      </w:r>
    </w:p>
    <w:p w14:paraId="54126ACC" w14:textId="77777777" w:rsidR="009600B2" w:rsidRPr="00FA356C" w:rsidRDefault="00901C19" w:rsidP="009600B2">
      <w:pPr>
        <w:pStyle w:val="Header"/>
        <w:numPr>
          <w:ilvl w:val="0"/>
          <w:numId w:val="22"/>
        </w:numPr>
        <w:tabs>
          <w:tab w:val="clear" w:pos="4320"/>
          <w:tab w:val="clear" w:pos="8640"/>
        </w:tabs>
        <w:rPr>
          <w:b/>
          <w:bCs/>
          <w:sz w:val="28"/>
          <w:szCs w:val="28"/>
          <w:lang w:val="en-GB"/>
        </w:rPr>
      </w:pPr>
      <w:r w:rsidRPr="00FA356C">
        <w:rPr>
          <w:rFonts w:ascii="Book Antiqua" w:hAnsi="Book Antiqua" w:cs="Arial"/>
          <w:b/>
          <w:bCs/>
          <w:sz w:val="22"/>
          <w:szCs w:val="22"/>
          <w:lang w:val="en-GB"/>
        </w:rPr>
        <w:t>Hotel tourist tax is</w:t>
      </w:r>
      <w:r w:rsidR="00CD2E88" w:rsidRPr="00FA356C">
        <w:rPr>
          <w:rFonts w:ascii="Book Antiqua" w:hAnsi="Book Antiqua" w:cs="Arial"/>
          <w:b/>
          <w:bCs/>
          <w:sz w:val="22"/>
          <w:szCs w:val="22"/>
          <w:lang w:val="en-GB"/>
        </w:rPr>
        <w:t xml:space="preserve"> </w:t>
      </w:r>
      <w:r w:rsidR="00FA356C" w:rsidRPr="00FA356C">
        <w:rPr>
          <w:rFonts w:ascii="Book Antiqua" w:hAnsi="Book Antiqua" w:cs="Arial"/>
          <w:b/>
          <w:bCs/>
          <w:sz w:val="22"/>
          <w:szCs w:val="22"/>
          <w:lang w:val="en-GB"/>
        </w:rPr>
        <w:t xml:space="preserve">not </w:t>
      </w:r>
      <w:r w:rsidRPr="00FA356C">
        <w:rPr>
          <w:rFonts w:ascii="Book Antiqua" w:hAnsi="Book Antiqua" w:cs="Arial"/>
          <w:b/>
          <w:bCs/>
          <w:sz w:val="22"/>
          <w:szCs w:val="22"/>
          <w:lang w:val="en-GB"/>
        </w:rPr>
        <w:t>included</w:t>
      </w:r>
      <w:r w:rsidR="009600B2" w:rsidRPr="00FA356C">
        <w:rPr>
          <w:rFonts w:ascii="Book Antiqua" w:hAnsi="Book Antiqua" w:cs="Arial"/>
          <w:b/>
          <w:bCs/>
          <w:sz w:val="22"/>
          <w:szCs w:val="22"/>
          <w:lang w:val="en-GB"/>
        </w:rPr>
        <w:t xml:space="preserve"> </w:t>
      </w:r>
    </w:p>
    <w:p w14:paraId="61980972" w14:textId="77777777" w:rsidR="009600B2" w:rsidRPr="00F378FC" w:rsidRDefault="009600B2" w:rsidP="009600B2">
      <w:pPr>
        <w:pStyle w:val="Header"/>
        <w:numPr>
          <w:ilvl w:val="0"/>
          <w:numId w:val="22"/>
        </w:numPr>
        <w:tabs>
          <w:tab w:val="clear" w:pos="4320"/>
          <w:tab w:val="clear" w:pos="8640"/>
        </w:tabs>
        <w:rPr>
          <w:b/>
          <w:sz w:val="28"/>
          <w:szCs w:val="28"/>
          <w:lang w:val="en-GB"/>
        </w:rPr>
      </w:pPr>
      <w:r w:rsidRPr="00F378FC">
        <w:rPr>
          <w:rFonts w:ascii="Book Antiqua" w:hAnsi="Book Antiqua" w:cs="Arial"/>
          <w:sz w:val="22"/>
          <w:szCs w:val="22"/>
          <w:lang w:val="en-GB"/>
        </w:rPr>
        <w:t>Meals are included all the way as per itinerary</w:t>
      </w:r>
      <w:r w:rsidR="00901C19" w:rsidRPr="00F378FC">
        <w:rPr>
          <w:rFonts w:ascii="Book Antiqua" w:hAnsi="Book Antiqua" w:cs="Arial"/>
          <w:sz w:val="22"/>
          <w:szCs w:val="22"/>
          <w:lang w:val="en-GB"/>
        </w:rPr>
        <w:t xml:space="preserve"> – 3 course menu</w:t>
      </w:r>
      <w:r w:rsidR="00251910" w:rsidRPr="00F378FC">
        <w:rPr>
          <w:rFonts w:ascii="Book Antiqua" w:hAnsi="Book Antiqua" w:cs="Arial"/>
          <w:sz w:val="22"/>
          <w:szCs w:val="22"/>
          <w:lang w:val="en-GB"/>
        </w:rPr>
        <w:t xml:space="preserve"> or as mentioned in the itinerary</w:t>
      </w:r>
    </w:p>
    <w:p w14:paraId="20AF457D" w14:textId="77777777" w:rsidR="009600B2" w:rsidRPr="00F378FC" w:rsidRDefault="009600B2" w:rsidP="009600B2">
      <w:pPr>
        <w:pStyle w:val="Header"/>
        <w:numPr>
          <w:ilvl w:val="0"/>
          <w:numId w:val="22"/>
        </w:numPr>
        <w:tabs>
          <w:tab w:val="clear" w:pos="4320"/>
          <w:tab w:val="clear" w:pos="8640"/>
        </w:tabs>
        <w:rPr>
          <w:b/>
          <w:sz w:val="28"/>
          <w:szCs w:val="28"/>
          <w:lang w:val="en-GB"/>
        </w:rPr>
      </w:pPr>
      <w:r w:rsidRPr="00F378FC">
        <w:rPr>
          <w:rFonts w:ascii="Book Antiqua" w:hAnsi="Book Antiqua" w:cs="Arial"/>
          <w:sz w:val="22"/>
          <w:szCs w:val="22"/>
          <w:lang w:val="en-GB"/>
        </w:rPr>
        <w:t>Local guides are included all the way as per itinerary</w:t>
      </w:r>
    </w:p>
    <w:p w14:paraId="7F099589" w14:textId="77777777" w:rsidR="009600B2" w:rsidRPr="000F3297" w:rsidRDefault="009600B2" w:rsidP="009600B2">
      <w:pPr>
        <w:pStyle w:val="Header"/>
        <w:numPr>
          <w:ilvl w:val="0"/>
          <w:numId w:val="22"/>
        </w:numPr>
        <w:tabs>
          <w:tab w:val="clear" w:pos="4320"/>
          <w:tab w:val="clear" w:pos="8640"/>
        </w:tabs>
        <w:rPr>
          <w:b/>
          <w:sz w:val="28"/>
          <w:szCs w:val="28"/>
          <w:lang w:val="en-GB"/>
        </w:rPr>
      </w:pPr>
      <w:r w:rsidRPr="00F378FC">
        <w:rPr>
          <w:rFonts w:ascii="Book Antiqua" w:hAnsi="Book Antiqua" w:cs="Arial"/>
          <w:sz w:val="22"/>
          <w:szCs w:val="22"/>
          <w:lang w:val="en-GB"/>
        </w:rPr>
        <w:t>Entrance tickets are included all the way as per itinerary</w:t>
      </w:r>
    </w:p>
    <w:p w14:paraId="2DBAB3C3" w14:textId="77777777" w:rsidR="009600B2" w:rsidRPr="00F378FC" w:rsidRDefault="009600B2" w:rsidP="009600B2">
      <w:pPr>
        <w:pStyle w:val="Header"/>
        <w:numPr>
          <w:ilvl w:val="0"/>
          <w:numId w:val="22"/>
        </w:numPr>
        <w:tabs>
          <w:tab w:val="clear" w:pos="4320"/>
          <w:tab w:val="clear" w:pos="8640"/>
        </w:tabs>
        <w:rPr>
          <w:b/>
          <w:sz w:val="28"/>
          <w:szCs w:val="28"/>
          <w:lang w:val="en-GB"/>
        </w:rPr>
      </w:pPr>
      <w:r w:rsidRPr="00F378FC">
        <w:rPr>
          <w:rFonts w:ascii="Book Antiqua" w:hAnsi="Book Antiqua" w:cs="Arial"/>
          <w:sz w:val="22"/>
          <w:szCs w:val="22"/>
          <w:lang w:val="en-GB"/>
        </w:rPr>
        <w:t>The given rate is per pax sharing twin room</w:t>
      </w:r>
    </w:p>
    <w:p w14:paraId="6E8F1794" w14:textId="77777777" w:rsidR="009600B2" w:rsidRPr="00F378FC" w:rsidRDefault="009600B2" w:rsidP="009600B2">
      <w:pPr>
        <w:pStyle w:val="Header"/>
        <w:numPr>
          <w:ilvl w:val="0"/>
          <w:numId w:val="22"/>
        </w:numPr>
        <w:tabs>
          <w:tab w:val="clear" w:pos="4320"/>
          <w:tab w:val="clear" w:pos="8640"/>
        </w:tabs>
        <w:rPr>
          <w:b/>
          <w:sz w:val="28"/>
          <w:szCs w:val="28"/>
          <w:lang w:val="en-GB"/>
        </w:rPr>
      </w:pPr>
      <w:r w:rsidRPr="00F378FC">
        <w:rPr>
          <w:rFonts w:ascii="Book Antiqua" w:hAnsi="Book Antiqua" w:cs="Arial"/>
          <w:sz w:val="22"/>
          <w:szCs w:val="22"/>
          <w:lang w:val="en-GB"/>
        </w:rPr>
        <w:t>No room is blocked at the moment</w:t>
      </w:r>
    </w:p>
    <w:p w14:paraId="02887D82" w14:textId="77777777" w:rsidR="009600B2" w:rsidRPr="00CC7F7F" w:rsidRDefault="009600B2" w:rsidP="009600B2">
      <w:pPr>
        <w:pStyle w:val="Header"/>
        <w:numPr>
          <w:ilvl w:val="0"/>
          <w:numId w:val="22"/>
        </w:numPr>
        <w:tabs>
          <w:tab w:val="clear" w:pos="4320"/>
          <w:tab w:val="clear" w:pos="8640"/>
        </w:tabs>
        <w:rPr>
          <w:b/>
          <w:sz w:val="28"/>
          <w:szCs w:val="28"/>
          <w:lang w:val="en-GB"/>
        </w:rPr>
      </w:pPr>
      <w:r w:rsidRPr="00F378FC">
        <w:rPr>
          <w:rFonts w:ascii="Book Antiqua" w:hAnsi="Book Antiqua" w:cs="Arial"/>
          <w:sz w:val="22"/>
          <w:szCs w:val="22"/>
          <w:lang w:val="en-GB"/>
        </w:rPr>
        <w:t>Rates are not valid in case of congress or fair period</w:t>
      </w:r>
      <w:r w:rsidR="00FA1708">
        <w:rPr>
          <w:rFonts w:ascii="Book Antiqua" w:hAnsi="Book Antiqua" w:cs="Arial"/>
          <w:sz w:val="22"/>
          <w:szCs w:val="22"/>
          <w:lang w:val="en-GB"/>
        </w:rPr>
        <w:t xml:space="preserve"> or any major international event </w:t>
      </w:r>
    </w:p>
    <w:p w14:paraId="4943978D" w14:textId="77777777" w:rsidR="009600B2" w:rsidRPr="005332F1" w:rsidRDefault="009600B2" w:rsidP="009600B2">
      <w:pPr>
        <w:pStyle w:val="Header"/>
        <w:numPr>
          <w:ilvl w:val="0"/>
          <w:numId w:val="22"/>
        </w:numPr>
        <w:tabs>
          <w:tab w:val="clear" w:pos="4320"/>
          <w:tab w:val="clear" w:pos="8640"/>
        </w:tabs>
        <w:rPr>
          <w:b/>
          <w:sz w:val="28"/>
          <w:szCs w:val="28"/>
          <w:lang w:val="en-GB"/>
        </w:rPr>
      </w:pPr>
      <w:r w:rsidRPr="00F378FC">
        <w:rPr>
          <w:rFonts w:ascii="Book Antiqua" w:hAnsi="Book Antiqua" w:cs="Arial"/>
          <w:sz w:val="22"/>
          <w:szCs w:val="22"/>
          <w:lang w:val="en-GB"/>
        </w:rPr>
        <w:t>Tips are not included in the rates</w:t>
      </w:r>
    </w:p>
    <w:p w14:paraId="4119E653" w14:textId="77777777" w:rsidR="009600B2" w:rsidRPr="00A16274" w:rsidRDefault="009600B2" w:rsidP="009600B2">
      <w:pPr>
        <w:pStyle w:val="Header"/>
        <w:numPr>
          <w:ilvl w:val="0"/>
          <w:numId w:val="22"/>
        </w:numPr>
        <w:tabs>
          <w:tab w:val="clear" w:pos="4320"/>
          <w:tab w:val="clear" w:pos="8640"/>
        </w:tabs>
        <w:rPr>
          <w:b/>
          <w:sz w:val="28"/>
          <w:szCs w:val="28"/>
          <w:lang w:val="en-GB"/>
        </w:rPr>
      </w:pPr>
      <w:r w:rsidRPr="00F378FC">
        <w:rPr>
          <w:rFonts w:ascii="Book Antiqua" w:hAnsi="Book Antiqua" w:cs="Arial"/>
          <w:sz w:val="22"/>
          <w:szCs w:val="22"/>
          <w:lang w:val="en-GB"/>
        </w:rPr>
        <w:t>It is not included any item or service not specified in the itinerary</w:t>
      </w:r>
    </w:p>
    <w:p w14:paraId="19A5D06D" w14:textId="77777777" w:rsidR="005A4644" w:rsidRPr="00CC7F7F" w:rsidRDefault="005A4644" w:rsidP="005332F1">
      <w:pPr>
        <w:pStyle w:val="Header"/>
        <w:tabs>
          <w:tab w:val="clear" w:pos="4320"/>
          <w:tab w:val="clear" w:pos="8640"/>
        </w:tabs>
        <w:ind w:left="360"/>
        <w:rPr>
          <w:b/>
          <w:sz w:val="28"/>
          <w:szCs w:val="28"/>
          <w:highlight w:val="yellow"/>
        </w:rPr>
      </w:pPr>
    </w:p>
    <w:p w14:paraId="0939AA03" w14:textId="77777777" w:rsidR="00CC7F7F" w:rsidRDefault="00CC7F7F" w:rsidP="00CC7F7F">
      <w:pPr>
        <w:pStyle w:val="Header"/>
        <w:tabs>
          <w:tab w:val="clear" w:pos="4320"/>
          <w:tab w:val="clear" w:pos="8640"/>
        </w:tabs>
        <w:rPr>
          <w:rFonts w:ascii="Book Antiqua" w:hAnsi="Book Antiqua" w:cs="Arial"/>
          <w:sz w:val="22"/>
          <w:szCs w:val="22"/>
        </w:rPr>
      </w:pPr>
    </w:p>
    <w:p w14:paraId="043BE25A" w14:textId="77777777" w:rsidR="00CC7F7F" w:rsidRDefault="00CC7F7F" w:rsidP="00CC7F7F">
      <w:pPr>
        <w:pStyle w:val="Header"/>
        <w:tabs>
          <w:tab w:val="clear" w:pos="4320"/>
          <w:tab w:val="clear" w:pos="8640"/>
        </w:tabs>
        <w:rPr>
          <w:rFonts w:ascii="Book Antiqua" w:hAnsi="Book Antiqua" w:cs="Arial"/>
          <w:sz w:val="22"/>
          <w:szCs w:val="22"/>
        </w:rPr>
      </w:pPr>
    </w:p>
    <w:p w14:paraId="08673F16" w14:textId="77777777" w:rsidR="00C864A8" w:rsidRDefault="00C864A8" w:rsidP="00CC7F7F">
      <w:pPr>
        <w:pStyle w:val="Header"/>
        <w:tabs>
          <w:tab w:val="clear" w:pos="4320"/>
          <w:tab w:val="clear" w:pos="8640"/>
        </w:tabs>
        <w:rPr>
          <w:b/>
          <w:sz w:val="28"/>
          <w:szCs w:val="28"/>
        </w:rPr>
      </w:pPr>
    </w:p>
    <w:p w14:paraId="7BEBDECB" w14:textId="77777777" w:rsidR="003D1C4C" w:rsidRDefault="003D1C4C" w:rsidP="00CC7F7F">
      <w:pPr>
        <w:pStyle w:val="Header"/>
        <w:tabs>
          <w:tab w:val="clear" w:pos="4320"/>
          <w:tab w:val="clear" w:pos="8640"/>
        </w:tabs>
        <w:rPr>
          <w:b/>
          <w:sz w:val="28"/>
          <w:szCs w:val="28"/>
        </w:rPr>
      </w:pPr>
    </w:p>
    <w:p w14:paraId="22CF0D9B" w14:textId="77777777" w:rsidR="00375705" w:rsidRDefault="00375705" w:rsidP="00CC7F7F">
      <w:pPr>
        <w:pStyle w:val="Header"/>
        <w:tabs>
          <w:tab w:val="clear" w:pos="4320"/>
          <w:tab w:val="clear" w:pos="8640"/>
        </w:tabs>
        <w:rPr>
          <w:b/>
          <w:sz w:val="28"/>
          <w:szCs w:val="28"/>
        </w:rPr>
      </w:pPr>
    </w:p>
    <w:p w14:paraId="7C49B086" w14:textId="77777777" w:rsidR="00375705" w:rsidRDefault="00375705" w:rsidP="00CC7F7F">
      <w:pPr>
        <w:pStyle w:val="Header"/>
        <w:tabs>
          <w:tab w:val="clear" w:pos="4320"/>
          <w:tab w:val="clear" w:pos="8640"/>
        </w:tabs>
        <w:rPr>
          <w:b/>
          <w:sz w:val="28"/>
          <w:szCs w:val="28"/>
        </w:rPr>
      </w:pPr>
    </w:p>
    <w:p w14:paraId="3205EDE1" w14:textId="77777777" w:rsidR="00375705" w:rsidRDefault="00375705" w:rsidP="00CC7F7F">
      <w:pPr>
        <w:pStyle w:val="Header"/>
        <w:tabs>
          <w:tab w:val="clear" w:pos="4320"/>
          <w:tab w:val="clear" w:pos="8640"/>
        </w:tabs>
        <w:rPr>
          <w:b/>
          <w:sz w:val="28"/>
          <w:szCs w:val="28"/>
        </w:rPr>
      </w:pPr>
    </w:p>
    <w:p w14:paraId="2883AB7A" w14:textId="77777777" w:rsidR="00375705" w:rsidRDefault="00375705" w:rsidP="00CC7F7F">
      <w:pPr>
        <w:pStyle w:val="Header"/>
        <w:tabs>
          <w:tab w:val="clear" w:pos="4320"/>
          <w:tab w:val="clear" w:pos="8640"/>
        </w:tabs>
        <w:rPr>
          <w:b/>
          <w:sz w:val="28"/>
          <w:szCs w:val="28"/>
        </w:rPr>
      </w:pPr>
    </w:p>
    <w:p w14:paraId="5E563FE2" w14:textId="77777777" w:rsidR="003D1C4C" w:rsidRDefault="003D1C4C" w:rsidP="00CC7F7F">
      <w:pPr>
        <w:pStyle w:val="Header"/>
        <w:tabs>
          <w:tab w:val="clear" w:pos="4320"/>
          <w:tab w:val="clear" w:pos="8640"/>
        </w:tabs>
        <w:rPr>
          <w:b/>
          <w:sz w:val="28"/>
          <w:szCs w:val="28"/>
        </w:rPr>
      </w:pPr>
    </w:p>
    <w:p w14:paraId="2DDDB5C4" w14:textId="77777777" w:rsidR="00375705" w:rsidRDefault="00375705" w:rsidP="00375705">
      <w:pPr>
        <w:pStyle w:val="Header"/>
        <w:tabs>
          <w:tab w:val="clear" w:pos="4320"/>
          <w:tab w:val="clear" w:pos="8640"/>
        </w:tabs>
        <w:spacing w:line="312" w:lineRule="auto"/>
        <w:jc w:val="center"/>
        <w:rPr>
          <w:rFonts w:ascii="Book Antiqua" w:hAnsi="Book Antiqua"/>
          <w:b/>
          <w:sz w:val="28"/>
          <w:szCs w:val="28"/>
          <w:lang w:val="en-GB"/>
        </w:rPr>
      </w:pPr>
    </w:p>
    <w:p w14:paraId="2D92F2ED" w14:textId="77777777" w:rsidR="00375705" w:rsidRDefault="00375705" w:rsidP="00375705">
      <w:pPr>
        <w:pStyle w:val="Header"/>
        <w:tabs>
          <w:tab w:val="clear" w:pos="4320"/>
          <w:tab w:val="clear" w:pos="8640"/>
        </w:tabs>
        <w:spacing w:line="312" w:lineRule="auto"/>
        <w:jc w:val="center"/>
        <w:rPr>
          <w:rFonts w:ascii="Book Antiqua" w:hAnsi="Book Antiqua"/>
          <w:b/>
          <w:sz w:val="28"/>
          <w:szCs w:val="28"/>
          <w:lang w:val="en-GB"/>
        </w:rPr>
      </w:pPr>
      <w:r w:rsidRPr="000D38C9">
        <w:rPr>
          <w:rFonts w:ascii="Book Antiqua" w:hAnsi="Book Antiqua"/>
          <w:b/>
          <w:sz w:val="28"/>
          <w:szCs w:val="28"/>
          <w:lang w:val="en-GB"/>
        </w:rPr>
        <w:lastRenderedPageBreak/>
        <w:t>ITINERARY</w:t>
      </w:r>
    </w:p>
    <w:p w14:paraId="470FC814" w14:textId="6C5E38FF" w:rsidR="00B0084C" w:rsidRDefault="00B0084C" w:rsidP="00375705">
      <w:pPr>
        <w:pStyle w:val="Header"/>
        <w:tabs>
          <w:tab w:val="clear" w:pos="4320"/>
          <w:tab w:val="clear" w:pos="8640"/>
        </w:tabs>
        <w:spacing w:line="312" w:lineRule="auto"/>
        <w:jc w:val="center"/>
        <w:rPr>
          <w:rFonts w:ascii="Book Antiqua" w:hAnsi="Book Antiqua"/>
          <w:b/>
          <w:sz w:val="28"/>
          <w:szCs w:val="28"/>
          <w:lang w:val="en-GB"/>
        </w:rPr>
      </w:pPr>
      <w:r>
        <w:rPr>
          <w:rFonts w:ascii="-webkit-standard" w:hAnsi="-webkit-standard"/>
          <w:color w:val="000000"/>
          <w:sz w:val="27"/>
          <w:szCs w:val="27"/>
        </w:rPr>
        <w:t>{#itinerary}</w:t>
      </w:r>
    </w:p>
    <w:p w14:paraId="797E35F3" w14:textId="77777777" w:rsidR="00375705" w:rsidRDefault="00375705" w:rsidP="00375705">
      <w:pPr>
        <w:pStyle w:val="Header"/>
        <w:tabs>
          <w:tab w:val="clear" w:pos="4320"/>
          <w:tab w:val="clear" w:pos="8640"/>
        </w:tabs>
        <w:spacing w:line="312" w:lineRule="auto"/>
        <w:jc w:val="center"/>
        <w:rPr>
          <w:rFonts w:ascii="Book Antiqua" w:hAnsi="Book Antiqua"/>
          <w:b/>
          <w:sz w:val="28"/>
          <w:szCs w:val="28"/>
          <w:lang w:val="en-GB"/>
        </w:rPr>
      </w:pPr>
    </w:p>
    <w:p w14:paraId="77386A16" w14:textId="4F4EF425" w:rsidR="00394D62" w:rsidRPr="000D38C9" w:rsidRDefault="00394D62" w:rsidP="003A32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rFonts w:ascii="Book Antiqua" w:hAnsi="Book Antiqua" w:cs="Arial"/>
          <w:b/>
          <w:bCs/>
          <w:sz w:val="22"/>
          <w:lang w:val="en-GB"/>
        </w:rPr>
      </w:pPr>
      <w:r>
        <w:rPr>
          <w:rFonts w:ascii="Book Antiqua" w:hAnsi="Book Antiqua" w:cs="Arial"/>
          <w:b/>
          <w:bCs/>
          <w:sz w:val="22"/>
          <w:lang w:val="en-GB"/>
        </w:rPr>
        <w:t>{</w:t>
      </w:r>
      <w:r w:rsidR="003A321D">
        <w:rPr>
          <w:rFonts w:ascii="Book Antiqua" w:hAnsi="Book Antiqua" w:cs="Arial"/>
          <w:b/>
          <w:bCs/>
          <w:sz w:val="22"/>
          <w:lang w:val="en-GB"/>
        </w:rPr>
        <w:t>title}</w:t>
      </w:r>
    </w:p>
    <w:p w14:paraId="6F23F28D" w14:textId="7E1D3E86" w:rsidR="00375705" w:rsidRDefault="00375705" w:rsidP="00375705">
      <w:pPr>
        <w:pStyle w:val="Header"/>
        <w:tabs>
          <w:tab w:val="clear" w:pos="4320"/>
          <w:tab w:val="clear" w:pos="8640"/>
        </w:tabs>
        <w:spacing w:line="360" w:lineRule="auto"/>
        <w:rPr>
          <w:rFonts w:ascii="Book Antiqua" w:hAnsi="Book Antiqua" w:cs="Arial"/>
          <w:b/>
          <w:sz w:val="22"/>
          <w:szCs w:val="22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6"/>
        <w:gridCol w:w="949"/>
        <w:gridCol w:w="4913"/>
        <w:gridCol w:w="2402"/>
      </w:tblGrid>
      <w:tr w:rsidR="00927740" w14:paraId="41753587" w14:textId="77777777" w:rsidTr="00821A3B">
        <w:trPr>
          <w:trHeight w:hRule="exact" w:val="288"/>
        </w:trPr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</w:tcPr>
          <w:p w14:paraId="388D87F3" w14:textId="5CED389A" w:rsidR="00927740" w:rsidRDefault="00927740" w:rsidP="00375705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Book Antiqua" w:hAnsi="Book Antiqua" w:cs="Arial"/>
                <w:b/>
                <w:sz w:val="22"/>
                <w:szCs w:val="22"/>
                <w:lang w:val="en-GB"/>
              </w:rPr>
            </w:pPr>
            <w:r>
              <w:rPr>
                <w:rFonts w:ascii="Book Antiqua" w:hAnsi="Book Antiqua" w:cs="Arial"/>
                <w:b/>
                <w:sz w:val="22"/>
                <w:szCs w:val="22"/>
                <w:lang w:val="en-GB"/>
              </w:rPr>
              <w:t xml:space="preserve">Place 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</w:tcPr>
          <w:p w14:paraId="28A542AE" w14:textId="59E16010" w:rsidR="00927740" w:rsidRDefault="00927740" w:rsidP="00375705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Book Antiqua" w:hAnsi="Book Antiqua" w:cs="Arial"/>
                <w:b/>
                <w:sz w:val="22"/>
                <w:szCs w:val="22"/>
                <w:lang w:val="en-GB"/>
              </w:rPr>
            </w:pPr>
            <w:r>
              <w:rPr>
                <w:rFonts w:ascii="Book Antiqua" w:hAnsi="Book Antiqua" w:cs="Arial"/>
                <w:b/>
                <w:sz w:val="22"/>
                <w:szCs w:val="22"/>
                <w:lang w:val="en-GB"/>
              </w:rPr>
              <w:t>Time</w:t>
            </w:r>
          </w:p>
        </w:tc>
        <w:tc>
          <w:tcPr>
            <w:tcW w:w="4966" w:type="dxa"/>
            <w:tcBorders>
              <w:top w:val="nil"/>
              <w:left w:val="nil"/>
              <w:bottom w:val="nil"/>
              <w:right w:val="nil"/>
            </w:tcBorders>
          </w:tcPr>
          <w:p w14:paraId="66FBD909" w14:textId="65574CA9" w:rsidR="00927740" w:rsidRDefault="00927740" w:rsidP="00375705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Book Antiqua" w:hAnsi="Book Antiqua" w:cs="Arial"/>
                <w:b/>
                <w:sz w:val="22"/>
                <w:szCs w:val="22"/>
                <w:lang w:val="en-GB"/>
              </w:rPr>
            </w:pPr>
            <w:r>
              <w:rPr>
                <w:rFonts w:ascii="Book Antiqua" w:hAnsi="Book Antiqua" w:cs="Arial"/>
                <w:b/>
                <w:sz w:val="22"/>
                <w:szCs w:val="22"/>
                <w:lang w:val="en-GB"/>
              </w:rPr>
              <w:t>Schedule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66C22794" w14:textId="5AEC5F2F" w:rsidR="00927740" w:rsidRDefault="00927740" w:rsidP="00375705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Book Antiqua" w:hAnsi="Book Antiqua" w:cs="Arial"/>
                <w:b/>
                <w:sz w:val="22"/>
                <w:szCs w:val="22"/>
                <w:lang w:val="en-GB"/>
              </w:rPr>
            </w:pPr>
            <w:r>
              <w:rPr>
                <w:rFonts w:ascii="Book Antiqua" w:hAnsi="Book Antiqua" w:cs="Arial"/>
                <w:b/>
                <w:sz w:val="22"/>
                <w:szCs w:val="22"/>
                <w:lang w:val="en-GB"/>
              </w:rPr>
              <w:t>Distance</w:t>
            </w:r>
          </w:p>
        </w:tc>
      </w:tr>
      <w:tr w:rsidR="00927740" w14:paraId="4FF3D3DA" w14:textId="77777777" w:rsidTr="00821A3B">
        <w:trPr>
          <w:trHeight w:hRule="exact" w:val="288"/>
        </w:trPr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</w:tcPr>
          <w:p w14:paraId="489350F0" w14:textId="159E7839" w:rsidR="00927740" w:rsidRDefault="00927740" w:rsidP="00375705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Book Antiqua" w:hAnsi="Book Antiqua" w:cs="Arial"/>
                <w:b/>
                <w:sz w:val="22"/>
                <w:szCs w:val="22"/>
                <w:lang w:val="en-GB"/>
              </w:rPr>
            </w:pPr>
            <w:r w:rsidRPr="00C744BE">
              <w:rPr>
                <w:rFonts w:ascii="Book Antiqua" w:hAnsi="Book Antiqua" w:cs="Arial"/>
                <w:sz w:val="22"/>
                <w:szCs w:val="22"/>
                <w:lang w:val="en-GB"/>
              </w:rPr>
              <w:t>{#rows}{place</w:t>
            </w:r>
            <w:r w:rsidR="00EA479A">
              <w:rPr>
                <w:rFonts w:ascii="Book Antiqua" w:hAnsi="Book Antiqua" w:cs="Arial"/>
                <w:sz w:val="22"/>
                <w:szCs w:val="22"/>
                <w:lang w:val="en-GB"/>
              </w:rPr>
              <w:t>}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</w:tcPr>
          <w:p w14:paraId="5694D94F" w14:textId="7B16FD52" w:rsidR="00927740" w:rsidRDefault="00927740" w:rsidP="00375705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Book Antiqua" w:hAnsi="Book Antiqua" w:cs="Arial"/>
                <w:b/>
                <w:sz w:val="22"/>
                <w:szCs w:val="22"/>
                <w:lang w:val="en-GB"/>
              </w:rPr>
            </w:pPr>
            <w:r>
              <w:rPr>
                <w:rFonts w:ascii="Book Antiqua" w:hAnsi="Book Antiqua" w:cs="Arial"/>
                <w:sz w:val="22"/>
                <w:szCs w:val="22"/>
                <w:lang w:val="en-GB"/>
              </w:rPr>
              <w:t>{</w:t>
            </w:r>
            <w:r w:rsidRPr="00C744BE">
              <w:rPr>
                <w:rFonts w:ascii="Book Antiqua" w:hAnsi="Book Antiqua" w:cs="Arial"/>
                <w:sz w:val="22"/>
                <w:szCs w:val="22"/>
                <w:lang w:val="en-GB"/>
              </w:rPr>
              <w:t>time}</w:t>
            </w:r>
          </w:p>
        </w:tc>
        <w:tc>
          <w:tcPr>
            <w:tcW w:w="4966" w:type="dxa"/>
            <w:tcBorders>
              <w:top w:val="nil"/>
              <w:left w:val="nil"/>
              <w:bottom w:val="nil"/>
              <w:right w:val="nil"/>
            </w:tcBorders>
          </w:tcPr>
          <w:p w14:paraId="2761888A" w14:textId="6D2D9ED5" w:rsidR="00927740" w:rsidRDefault="00927740" w:rsidP="00375705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Book Antiqua" w:hAnsi="Book Antiqua" w:cs="Arial"/>
                <w:b/>
                <w:sz w:val="22"/>
                <w:szCs w:val="22"/>
                <w:lang w:val="en-GB"/>
              </w:rPr>
            </w:pPr>
            <w:r w:rsidRPr="00C744BE">
              <w:rPr>
                <w:rFonts w:ascii="Book Antiqua" w:hAnsi="Book Antiqua" w:cs="Arial"/>
                <w:sz w:val="22"/>
                <w:szCs w:val="22"/>
                <w:lang w:val="en-GB"/>
              </w:rPr>
              <w:t>{schedule}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4252F97F" w14:textId="77777777" w:rsidR="00927740" w:rsidRDefault="00927740" w:rsidP="00927740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Book Antiqua" w:hAnsi="Book Antiqua" w:cs="Arial"/>
                <w:sz w:val="22"/>
                <w:szCs w:val="22"/>
                <w:lang w:val="en-GB"/>
              </w:rPr>
            </w:pPr>
            <w:r w:rsidRPr="00C744BE">
              <w:rPr>
                <w:rFonts w:ascii="Book Antiqua" w:hAnsi="Book Antiqua" w:cs="Arial"/>
                <w:sz w:val="22"/>
                <w:szCs w:val="22"/>
                <w:lang w:val="en-GB"/>
              </w:rPr>
              <w:t>{distance}{/rows}</w:t>
            </w:r>
          </w:p>
          <w:p w14:paraId="63BFCBA1" w14:textId="77777777" w:rsidR="00927740" w:rsidRDefault="00927740" w:rsidP="00375705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Book Antiqua" w:hAnsi="Book Antiqua" w:cs="Arial"/>
                <w:b/>
                <w:sz w:val="22"/>
                <w:szCs w:val="22"/>
                <w:lang w:val="en-GB"/>
              </w:rPr>
            </w:pPr>
          </w:p>
        </w:tc>
      </w:tr>
    </w:tbl>
    <w:p w14:paraId="5B8A91BF" w14:textId="77777777" w:rsidR="00927740" w:rsidRPr="000D38C9" w:rsidRDefault="00927740" w:rsidP="00375705">
      <w:pPr>
        <w:pStyle w:val="Header"/>
        <w:tabs>
          <w:tab w:val="clear" w:pos="4320"/>
          <w:tab w:val="clear" w:pos="8640"/>
        </w:tabs>
        <w:spacing w:line="360" w:lineRule="auto"/>
        <w:rPr>
          <w:rFonts w:ascii="Book Antiqua" w:hAnsi="Book Antiqua" w:cs="Arial"/>
          <w:b/>
          <w:sz w:val="22"/>
          <w:szCs w:val="22"/>
          <w:lang w:val="en-GB"/>
        </w:rPr>
      </w:pPr>
    </w:p>
    <w:p w14:paraId="2479DBF1" w14:textId="3909093C" w:rsidR="00375705" w:rsidRPr="000D38C9" w:rsidRDefault="00045F66" w:rsidP="00375705">
      <w:pPr>
        <w:spacing w:line="360" w:lineRule="auto"/>
        <w:rPr>
          <w:rFonts w:ascii="Book Antiqua" w:hAnsi="Book Antiqua" w:cs="Arial"/>
          <w:sz w:val="22"/>
          <w:szCs w:val="22"/>
          <w:lang w:val="en-GB"/>
        </w:rPr>
      </w:pPr>
      <w:r>
        <w:rPr>
          <w:rFonts w:ascii="Book Antiqua" w:hAnsi="Book Antiqua" w:cs="Arial"/>
          <w:sz w:val="22"/>
          <w:szCs w:val="22"/>
          <w:lang w:val="en-GB"/>
        </w:rPr>
        <w:t>.</w:t>
      </w:r>
    </w:p>
    <w:p w14:paraId="71F7718F" w14:textId="39066E05" w:rsidR="003D1C4C" w:rsidRPr="00375705" w:rsidRDefault="00B0084C" w:rsidP="00CC7F7F">
      <w:pPr>
        <w:pStyle w:val="Header"/>
        <w:tabs>
          <w:tab w:val="clear" w:pos="4320"/>
          <w:tab w:val="clear" w:pos="8640"/>
        </w:tabs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ab/>
      </w:r>
      <w:r>
        <w:rPr>
          <w:b/>
          <w:sz w:val="28"/>
          <w:szCs w:val="28"/>
          <w:lang w:val="en-GB"/>
        </w:rPr>
        <w:tab/>
      </w:r>
      <w:r>
        <w:rPr>
          <w:b/>
          <w:sz w:val="28"/>
          <w:szCs w:val="28"/>
          <w:lang w:val="en-GB"/>
        </w:rPr>
        <w:tab/>
      </w:r>
      <w:r>
        <w:rPr>
          <w:b/>
          <w:sz w:val="28"/>
          <w:szCs w:val="28"/>
          <w:lang w:val="en-GB"/>
        </w:rPr>
        <w:tab/>
      </w:r>
      <w:r>
        <w:rPr>
          <w:b/>
          <w:sz w:val="28"/>
          <w:szCs w:val="28"/>
          <w:lang w:val="en-GB"/>
        </w:rPr>
        <w:tab/>
      </w:r>
      <w:r>
        <w:rPr>
          <w:b/>
          <w:sz w:val="28"/>
          <w:szCs w:val="28"/>
          <w:lang w:val="en-GB"/>
        </w:rPr>
        <w:tab/>
      </w:r>
      <w:r>
        <w:rPr>
          <w:rFonts w:ascii="-webkit-standard" w:hAnsi="-webkit-standard"/>
          <w:color w:val="000000"/>
          <w:sz w:val="27"/>
          <w:szCs w:val="27"/>
        </w:rPr>
        <w:t>{/itinerary}</w:t>
      </w:r>
    </w:p>
    <w:p w14:paraId="3CCC5FF4" w14:textId="77777777" w:rsidR="003D1C4C" w:rsidRDefault="003D1C4C" w:rsidP="00CC7F7F">
      <w:pPr>
        <w:pStyle w:val="Header"/>
        <w:tabs>
          <w:tab w:val="clear" w:pos="4320"/>
          <w:tab w:val="clear" w:pos="8640"/>
        </w:tabs>
        <w:rPr>
          <w:b/>
          <w:sz w:val="28"/>
          <w:szCs w:val="28"/>
        </w:rPr>
      </w:pPr>
    </w:p>
    <w:p w14:paraId="0789E7CA" w14:textId="77777777" w:rsidR="003D1C4C" w:rsidRDefault="003D1C4C" w:rsidP="00CC7F7F">
      <w:pPr>
        <w:pStyle w:val="Header"/>
        <w:tabs>
          <w:tab w:val="clear" w:pos="4320"/>
          <w:tab w:val="clear" w:pos="8640"/>
        </w:tabs>
        <w:rPr>
          <w:b/>
          <w:sz w:val="28"/>
          <w:szCs w:val="28"/>
        </w:rPr>
      </w:pPr>
    </w:p>
    <w:p w14:paraId="508DE32F" w14:textId="77777777" w:rsidR="003D1C4C" w:rsidRDefault="003D1C4C" w:rsidP="00CC7F7F">
      <w:pPr>
        <w:pStyle w:val="Header"/>
        <w:tabs>
          <w:tab w:val="clear" w:pos="4320"/>
          <w:tab w:val="clear" w:pos="8640"/>
        </w:tabs>
        <w:rPr>
          <w:b/>
          <w:sz w:val="28"/>
          <w:szCs w:val="28"/>
        </w:rPr>
      </w:pPr>
    </w:p>
    <w:p w14:paraId="6E5161C1" w14:textId="77777777" w:rsidR="008C6F2E" w:rsidRPr="005A3414" w:rsidRDefault="008C6F2E" w:rsidP="00CC7F7F">
      <w:pPr>
        <w:pStyle w:val="Header"/>
        <w:tabs>
          <w:tab w:val="clear" w:pos="4320"/>
          <w:tab w:val="clear" w:pos="8640"/>
        </w:tabs>
        <w:rPr>
          <w:b/>
          <w:sz w:val="28"/>
          <w:szCs w:val="28"/>
        </w:rPr>
      </w:pPr>
    </w:p>
    <w:sectPr w:rsidR="008C6F2E" w:rsidRPr="005A3414" w:rsidSect="00C02090">
      <w:headerReference w:type="default" r:id="rId9"/>
      <w:footerReference w:type="default" r:id="rId10"/>
      <w:pgSz w:w="12240" w:h="15840"/>
      <w:pgMar w:top="1618" w:right="900" w:bottom="719" w:left="1440" w:header="709" w:footer="2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321FD" w14:textId="77777777" w:rsidR="005E454E" w:rsidRDefault="005E454E">
      <w:r>
        <w:separator/>
      </w:r>
    </w:p>
  </w:endnote>
  <w:endnote w:type="continuationSeparator" w:id="0">
    <w:p w14:paraId="28E06E5F" w14:textId="77777777" w:rsidR="005E454E" w:rsidRDefault="005E4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7B598" w14:textId="77777777" w:rsidR="002A4D3F" w:rsidRDefault="002A4D3F" w:rsidP="005D26DE">
    <w:pPr>
      <w:pStyle w:val="Footer"/>
      <w:pBdr>
        <w:top w:val="single" w:sz="4" w:space="1" w:color="auto"/>
      </w:pBdr>
      <w:jc w:val="center"/>
      <w:rPr>
        <w:rFonts w:ascii="Book Antiqua" w:hAnsi="Book Antiqua"/>
        <w:i/>
        <w:iCs/>
        <w:sz w:val="20"/>
        <w:lang w:val="cs-CZ"/>
      </w:rPr>
    </w:pPr>
    <w:r>
      <w:rPr>
        <w:rFonts w:ascii="Book Antiqua" w:hAnsi="Book Antiqua"/>
        <w:i/>
        <w:iCs/>
        <w:sz w:val="20"/>
        <w:lang w:val="cs-CZ"/>
      </w:rPr>
      <w:t xml:space="preserve">Imperial Roads </w:t>
    </w:r>
    <w:r w:rsidR="00F31D79">
      <w:rPr>
        <w:rFonts w:ascii="Book Antiqua" w:hAnsi="Book Antiqua"/>
        <w:i/>
        <w:iCs/>
        <w:sz w:val="20"/>
        <w:lang w:val="cs-CZ"/>
      </w:rPr>
      <w:t xml:space="preserve">International </w:t>
    </w:r>
    <w:r>
      <w:rPr>
        <w:rFonts w:ascii="Book Antiqua" w:hAnsi="Book Antiqua"/>
        <w:i/>
        <w:iCs/>
        <w:sz w:val="20"/>
        <w:lang w:val="cs-CZ"/>
      </w:rPr>
      <w:t>Tour Operator</w:t>
    </w:r>
    <w:r w:rsidR="00F31D79">
      <w:rPr>
        <w:rFonts w:ascii="Book Antiqua" w:hAnsi="Book Antiqua"/>
        <w:i/>
        <w:iCs/>
        <w:sz w:val="20"/>
        <w:lang w:val="cs-CZ"/>
      </w:rPr>
      <w:t xml:space="preserve"> </w:t>
    </w:r>
    <w:r w:rsidR="000F3297">
      <w:rPr>
        <w:rFonts w:ascii="Book Antiqua" w:hAnsi="Book Antiqua"/>
        <w:i/>
        <w:iCs/>
        <w:sz w:val="20"/>
        <w:lang w:val="cs-CZ"/>
      </w:rPr>
      <w:t>–</w:t>
    </w:r>
    <w:r w:rsidR="00F31D79">
      <w:rPr>
        <w:rFonts w:ascii="Book Antiqua" w:hAnsi="Book Antiqua"/>
        <w:i/>
        <w:iCs/>
        <w:sz w:val="20"/>
        <w:lang w:val="cs-CZ"/>
      </w:rPr>
      <w:t xml:space="preserve"> Switzerland</w:t>
    </w:r>
  </w:p>
  <w:p w14:paraId="55CE534C" w14:textId="77777777" w:rsidR="002A4D3F" w:rsidRDefault="002A4D3F">
    <w:pPr>
      <w:pStyle w:val="Footer"/>
      <w:jc w:val="center"/>
      <w:rPr>
        <w:rFonts w:ascii="Book Antiqua" w:hAnsi="Book Antiqua"/>
        <w:i/>
        <w:iCs/>
        <w:sz w:val="20"/>
        <w:lang w:val="cs-CZ"/>
      </w:rPr>
    </w:pPr>
  </w:p>
  <w:p w14:paraId="675E6499" w14:textId="77777777" w:rsidR="002A4D3F" w:rsidRDefault="002A4D3F">
    <w:pPr>
      <w:pStyle w:val="Footer"/>
      <w:jc w:val="center"/>
      <w:rPr>
        <w:rFonts w:ascii="Book Antiqua" w:hAnsi="Book Antiqua"/>
        <w:b/>
        <w:bCs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AB84A" w14:textId="77777777" w:rsidR="005E454E" w:rsidRDefault="005E454E">
      <w:r>
        <w:separator/>
      </w:r>
    </w:p>
  </w:footnote>
  <w:footnote w:type="continuationSeparator" w:id="0">
    <w:p w14:paraId="0D4D962B" w14:textId="77777777" w:rsidR="005E454E" w:rsidRDefault="005E45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E12EE" w14:textId="77777777" w:rsidR="002A4D3F" w:rsidRDefault="005E454E" w:rsidP="008A0398">
    <w:pPr>
      <w:pStyle w:val="Header"/>
      <w:jc w:val="right"/>
    </w:pPr>
    <w:r>
      <w:rPr>
        <w:noProof/>
      </w:rPr>
      <w:object w:dxaOrig="4161" w:dyaOrig="2174" w14:anchorId="6F749F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7" type="#_x0000_t75" alt="" style="width:48.75pt;height:26.9pt;mso-width-percent:0;mso-height-percent:0;mso-width-percent:0;mso-height-percent:0" o:ole="">
          <v:imagedata r:id="rId1" o:title=""/>
        </v:shape>
        <o:OLEObject Type="Embed" ProgID="CorelPhotoPaint.Image.12" ShapeID="_x0000_i1027" DrawAspect="Content" ObjectID="_1849078311" r:id="rId2"/>
      </w:object>
    </w:r>
  </w:p>
  <w:p w14:paraId="40790070" w14:textId="77777777" w:rsidR="002A4D3F" w:rsidRPr="00C0155C" w:rsidRDefault="00207084" w:rsidP="0047005E">
    <w:pPr>
      <w:pStyle w:val="Header"/>
      <w:jc w:val="center"/>
      <w:rPr>
        <w:rFonts w:ascii="Book Antiqua" w:hAnsi="Book Antiqua"/>
        <w:b/>
        <w:bCs/>
        <w:outline/>
        <w:color w:val="FFFFFF" w:themeColor="background1"/>
        <w:spacing w:val="100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  <w14:textFill>
          <w14:solidFill>
            <w14:srgbClr w14:val="FFFFFF"/>
          </w14:solidFill>
        </w14:textFill>
      </w:rPr>
    </w:pPr>
    <w:r w:rsidRPr="00C0155C">
      <w:rPr>
        <w:rFonts w:ascii="Book Antiqua" w:hAnsi="Book Antiqua"/>
        <w:b/>
        <w:bCs/>
        <w:outline/>
        <w:color w:val="FFFFFF" w:themeColor="background1"/>
        <w:spacing w:val="100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  <w14:textFill>
          <w14:solidFill>
            <w14:srgbClr w14:val="FFFFFF"/>
          </w14:solidFill>
        </w14:textFill>
      </w:rPr>
      <w:t>20</w:t>
    </w:r>
    <w:r w:rsidR="002E5694" w:rsidRPr="00C0155C">
      <w:rPr>
        <w:rFonts w:ascii="Book Antiqua" w:hAnsi="Book Antiqua"/>
        <w:b/>
        <w:bCs/>
        <w:outline/>
        <w:color w:val="FFFFFF" w:themeColor="background1"/>
        <w:spacing w:val="100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  <w14:textFill>
          <w14:solidFill>
            <w14:srgbClr w14:val="FFFFFF"/>
          </w14:solidFill>
        </w14:textFill>
      </w:rPr>
      <w:t>2</w:t>
    </w:r>
    <w:r w:rsidR="00375705" w:rsidRPr="00C0155C">
      <w:rPr>
        <w:rFonts w:ascii="Book Antiqua" w:hAnsi="Book Antiqua"/>
        <w:b/>
        <w:bCs/>
        <w:outline/>
        <w:color w:val="FFFFFF" w:themeColor="background1"/>
        <w:spacing w:val="100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  <w14:textFill>
          <w14:solidFill>
            <w14:srgbClr w14:val="FFFFFF"/>
          </w14:solidFill>
        </w14:textFill>
      </w:rPr>
      <w:t xml:space="preserve">6 ITALY </w:t>
    </w:r>
    <w:r w:rsidR="00FA356C" w:rsidRPr="00C0155C">
      <w:rPr>
        <w:rFonts w:ascii="Book Antiqua" w:hAnsi="Book Antiqua"/>
        <w:b/>
        <w:bCs/>
        <w:outline/>
        <w:color w:val="FFFFFF" w:themeColor="background1"/>
        <w:spacing w:val="100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  <w14:textFill>
          <w14:solidFill>
            <w14:srgbClr w14:val="FFFFFF"/>
          </w14:solidFill>
        </w14:textFill>
      </w:rPr>
      <w:t>CRUISE GROUP</w:t>
    </w:r>
  </w:p>
  <w:p w14:paraId="7D12A991" w14:textId="77777777" w:rsidR="002A4D3F" w:rsidRDefault="002A4D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04B4ABA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453039A"/>
    <w:multiLevelType w:val="hybridMultilevel"/>
    <w:tmpl w:val="9DF0B20E"/>
    <w:lvl w:ilvl="0" w:tplc="5694E86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F3C512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B18338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118C66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A4E8E0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29E55F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C2E270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7A87D3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568315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A1089"/>
    <w:multiLevelType w:val="hybridMultilevel"/>
    <w:tmpl w:val="33302198"/>
    <w:lvl w:ilvl="0" w:tplc="1F8455E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2D616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AA40B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04097F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C14FB1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18AFE3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9E80E8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57C65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0E2CE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63C75"/>
    <w:multiLevelType w:val="hybridMultilevel"/>
    <w:tmpl w:val="27BA6236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95E0726"/>
    <w:multiLevelType w:val="hybridMultilevel"/>
    <w:tmpl w:val="0CD21FE2"/>
    <w:lvl w:ilvl="0" w:tplc="44644136">
      <w:start w:val="1"/>
      <w:numFmt w:val="decimal"/>
      <w:lvlText w:val="%1)"/>
      <w:lvlJc w:val="left"/>
      <w:pPr>
        <w:tabs>
          <w:tab w:val="num" w:pos="-540"/>
        </w:tabs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"/>
        </w:tabs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00"/>
        </w:tabs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20"/>
        </w:tabs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340"/>
        </w:tabs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500"/>
        </w:tabs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20"/>
        </w:tabs>
        <w:ind w:left="5220" w:hanging="180"/>
      </w:pPr>
    </w:lvl>
  </w:abstractNum>
  <w:abstractNum w:abstractNumId="5" w15:restartNumberingAfterBreak="0">
    <w:nsid w:val="148A34F8"/>
    <w:multiLevelType w:val="hybridMultilevel"/>
    <w:tmpl w:val="7FF0AC3C"/>
    <w:lvl w:ilvl="0" w:tplc="EB2EDA90">
      <w:start w:val="6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86842"/>
    <w:multiLevelType w:val="hybridMultilevel"/>
    <w:tmpl w:val="63588688"/>
    <w:lvl w:ilvl="0" w:tplc="3E4A0EC2">
      <w:start w:val="3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Book Antiqua" w:eastAsia="Times New Roman" w:hAnsi="Book Antiqua" w:cs="Aria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84808B6"/>
    <w:multiLevelType w:val="hybridMultilevel"/>
    <w:tmpl w:val="E158813C"/>
    <w:lvl w:ilvl="0" w:tplc="AEC4261A">
      <w:start w:val="19"/>
      <w:numFmt w:val="bullet"/>
      <w:lvlText w:val="-"/>
      <w:lvlJc w:val="left"/>
      <w:pPr>
        <w:tabs>
          <w:tab w:val="num" w:pos="2889"/>
        </w:tabs>
        <w:ind w:left="2889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3609"/>
        </w:tabs>
        <w:ind w:left="3609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4329"/>
        </w:tabs>
        <w:ind w:left="432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5049"/>
        </w:tabs>
        <w:ind w:left="504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5769"/>
        </w:tabs>
        <w:ind w:left="5769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6489"/>
        </w:tabs>
        <w:ind w:left="648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7209"/>
        </w:tabs>
        <w:ind w:left="720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7929"/>
        </w:tabs>
        <w:ind w:left="7929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8649"/>
        </w:tabs>
        <w:ind w:left="8649" w:hanging="360"/>
      </w:pPr>
      <w:rPr>
        <w:rFonts w:ascii="Wingdings" w:hAnsi="Wingdings" w:hint="default"/>
      </w:rPr>
    </w:lvl>
  </w:abstractNum>
  <w:abstractNum w:abstractNumId="8" w15:restartNumberingAfterBreak="0">
    <w:nsid w:val="295D7D9A"/>
    <w:multiLevelType w:val="hybridMultilevel"/>
    <w:tmpl w:val="BF7C82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AC5054B"/>
    <w:multiLevelType w:val="hybridMultilevel"/>
    <w:tmpl w:val="5128C046"/>
    <w:lvl w:ilvl="0" w:tplc="16FC1D9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Book Antiqua" w:eastAsia="Times New Roman" w:hAnsi="Book Antiqua" w:cs="Aria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81686C"/>
    <w:multiLevelType w:val="hybridMultilevel"/>
    <w:tmpl w:val="339AE6CE"/>
    <w:lvl w:ilvl="0" w:tplc="7BB6762C">
      <w:start w:val="1"/>
      <w:numFmt w:val="decimal"/>
      <w:lvlText w:val="%1."/>
      <w:lvlJc w:val="left"/>
      <w:pPr>
        <w:tabs>
          <w:tab w:val="num" w:pos="-540"/>
        </w:tabs>
        <w:ind w:left="-540" w:hanging="360"/>
      </w:pPr>
      <w:rPr>
        <w:rFonts w:hint="default"/>
      </w:rPr>
    </w:lvl>
    <w:lvl w:ilvl="1" w:tplc="301E5F34">
      <w:start w:val="1"/>
      <w:numFmt w:val="bullet"/>
      <w:lvlText w:val="-"/>
      <w:lvlJc w:val="left"/>
      <w:pPr>
        <w:tabs>
          <w:tab w:val="num" w:pos="180"/>
        </w:tabs>
        <w:ind w:left="18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900"/>
        </w:tabs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20"/>
        </w:tabs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340"/>
        </w:tabs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500"/>
        </w:tabs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20"/>
        </w:tabs>
        <w:ind w:left="5220" w:hanging="180"/>
      </w:pPr>
    </w:lvl>
  </w:abstractNum>
  <w:abstractNum w:abstractNumId="11" w15:restartNumberingAfterBreak="0">
    <w:nsid w:val="2FCC5974"/>
    <w:multiLevelType w:val="hybridMultilevel"/>
    <w:tmpl w:val="AF189E0A"/>
    <w:lvl w:ilvl="0" w:tplc="071063D0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Book Antiqua" w:eastAsia="Times New Roman" w:hAnsi="Book Antiqua" w:cs="Times New Roman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35833153"/>
    <w:multiLevelType w:val="hybridMultilevel"/>
    <w:tmpl w:val="FD40456E"/>
    <w:lvl w:ilvl="0" w:tplc="580AE754">
      <w:start w:val="1"/>
      <w:numFmt w:val="bullet"/>
      <w:lvlText w:val="−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8486D3A"/>
    <w:multiLevelType w:val="hybridMultilevel"/>
    <w:tmpl w:val="E9144A7A"/>
    <w:lvl w:ilvl="0" w:tplc="3C388E1A">
      <w:start w:val="13"/>
      <w:numFmt w:val="bullet"/>
      <w:lvlText w:val="-"/>
      <w:lvlJc w:val="left"/>
      <w:pPr>
        <w:tabs>
          <w:tab w:val="num" w:pos="3300"/>
        </w:tabs>
        <w:ind w:left="3300" w:hanging="360"/>
      </w:pPr>
      <w:rPr>
        <w:rFonts w:ascii="Book Antiqua" w:eastAsia="Times New Roman" w:hAnsi="Book Antiqua" w:cs="Times New Roman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7620"/>
        </w:tabs>
        <w:ind w:left="76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8340"/>
        </w:tabs>
        <w:ind w:left="83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9060"/>
        </w:tabs>
        <w:ind w:left="9060" w:hanging="360"/>
      </w:pPr>
      <w:rPr>
        <w:rFonts w:ascii="Wingdings" w:hAnsi="Wingdings" w:hint="default"/>
      </w:rPr>
    </w:lvl>
  </w:abstractNum>
  <w:abstractNum w:abstractNumId="14" w15:restartNumberingAfterBreak="0">
    <w:nsid w:val="38531526"/>
    <w:multiLevelType w:val="hybridMultilevel"/>
    <w:tmpl w:val="11DEB696"/>
    <w:lvl w:ilvl="0" w:tplc="EB2EDA90">
      <w:start w:val="6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791DF6"/>
    <w:multiLevelType w:val="hybridMultilevel"/>
    <w:tmpl w:val="93A6EECE"/>
    <w:lvl w:ilvl="0" w:tplc="4F62F042">
      <w:start w:val="13"/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ascii="Book Antiqua" w:eastAsia="Times New Roman" w:hAnsi="Book Antiqua" w:cs="Aria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16" w15:restartNumberingAfterBreak="0">
    <w:nsid w:val="477E5DC6"/>
    <w:multiLevelType w:val="multilevel"/>
    <w:tmpl w:val="9814E3BC"/>
    <w:lvl w:ilvl="0">
      <w:start w:val="13"/>
      <w:numFmt w:val="decimal"/>
      <w:lvlText w:val="%1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1">
      <w:start w:val="30"/>
      <w:numFmt w:val="decimal"/>
      <w:lvlText w:val="%1.%2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7" w15:restartNumberingAfterBreak="0">
    <w:nsid w:val="55DB02FF"/>
    <w:multiLevelType w:val="hybridMultilevel"/>
    <w:tmpl w:val="AF0ABBF6"/>
    <w:lvl w:ilvl="0" w:tplc="94CAB35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18" w15:restartNumberingAfterBreak="0">
    <w:nsid w:val="6150770E"/>
    <w:multiLevelType w:val="hybridMultilevel"/>
    <w:tmpl w:val="B2D41F3C"/>
    <w:lvl w:ilvl="0" w:tplc="F62C7922">
      <w:start w:val="8"/>
      <w:numFmt w:val="bullet"/>
      <w:lvlText w:val="-"/>
      <w:lvlJc w:val="left"/>
      <w:pPr>
        <w:tabs>
          <w:tab w:val="num" w:pos="1140"/>
        </w:tabs>
        <w:ind w:left="1140" w:hanging="360"/>
      </w:pPr>
      <w:rPr>
        <w:rFonts w:ascii="Book Antiqua" w:eastAsia="Times New Roman" w:hAnsi="Book Antiqua" w:cs="Aria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19" w15:restartNumberingAfterBreak="0">
    <w:nsid w:val="78B75445"/>
    <w:multiLevelType w:val="hybridMultilevel"/>
    <w:tmpl w:val="3C8C1198"/>
    <w:lvl w:ilvl="0" w:tplc="EB2EDA90">
      <w:start w:val="6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F2341D"/>
    <w:multiLevelType w:val="hybridMultilevel"/>
    <w:tmpl w:val="ACA60DF0"/>
    <w:lvl w:ilvl="0" w:tplc="AA3E8D0C">
      <w:start w:val="19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7C411299"/>
    <w:multiLevelType w:val="hybridMultilevel"/>
    <w:tmpl w:val="E29AE184"/>
    <w:lvl w:ilvl="0" w:tplc="C94A9036">
      <w:start w:val="15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Book Antiqua" w:eastAsia="Times New Roman" w:hAnsi="Book Antiqua" w:cs="Aria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num w:numId="1" w16cid:durableId="1375812917">
    <w:abstractNumId w:val="1"/>
  </w:num>
  <w:num w:numId="2" w16cid:durableId="1828786888">
    <w:abstractNumId w:val="2"/>
  </w:num>
  <w:num w:numId="3" w16cid:durableId="1051542347">
    <w:abstractNumId w:val="10"/>
  </w:num>
  <w:num w:numId="4" w16cid:durableId="1636594534">
    <w:abstractNumId w:val="4"/>
  </w:num>
  <w:num w:numId="5" w16cid:durableId="1493718408">
    <w:abstractNumId w:val="3"/>
  </w:num>
  <w:num w:numId="6" w16cid:durableId="2089688748">
    <w:abstractNumId w:val="8"/>
  </w:num>
  <w:num w:numId="7" w16cid:durableId="1797261001">
    <w:abstractNumId w:val="19"/>
  </w:num>
  <w:num w:numId="8" w16cid:durableId="171380884">
    <w:abstractNumId w:val="14"/>
  </w:num>
  <w:num w:numId="9" w16cid:durableId="556862827">
    <w:abstractNumId w:val="5"/>
  </w:num>
  <w:num w:numId="10" w16cid:durableId="54165042">
    <w:abstractNumId w:val="7"/>
  </w:num>
  <w:num w:numId="11" w16cid:durableId="276714105">
    <w:abstractNumId w:val="16"/>
  </w:num>
  <w:num w:numId="12" w16cid:durableId="611591251">
    <w:abstractNumId w:val="11"/>
  </w:num>
  <w:num w:numId="13" w16cid:durableId="1053966408">
    <w:abstractNumId w:val="20"/>
  </w:num>
  <w:num w:numId="14" w16cid:durableId="1286886022">
    <w:abstractNumId w:val="13"/>
  </w:num>
  <w:num w:numId="15" w16cid:durableId="323315875">
    <w:abstractNumId w:val="18"/>
  </w:num>
  <w:num w:numId="16" w16cid:durableId="2139562895">
    <w:abstractNumId w:val="6"/>
  </w:num>
  <w:num w:numId="17" w16cid:durableId="1401904530">
    <w:abstractNumId w:val="15"/>
  </w:num>
  <w:num w:numId="18" w16cid:durableId="1644315637">
    <w:abstractNumId w:val="12"/>
  </w:num>
  <w:num w:numId="19" w16cid:durableId="1391466327">
    <w:abstractNumId w:val="0"/>
  </w:num>
  <w:num w:numId="20" w16cid:durableId="368800536">
    <w:abstractNumId w:val="17"/>
  </w:num>
  <w:num w:numId="21" w16cid:durableId="1125974031">
    <w:abstractNumId w:val="21"/>
  </w:num>
  <w:num w:numId="22" w16cid:durableId="15338061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F30"/>
    <w:rsid w:val="00006A39"/>
    <w:rsid w:val="000148AD"/>
    <w:rsid w:val="0002074F"/>
    <w:rsid w:val="00025A73"/>
    <w:rsid w:val="00032732"/>
    <w:rsid w:val="000352EA"/>
    <w:rsid w:val="00042743"/>
    <w:rsid w:val="00045F66"/>
    <w:rsid w:val="00046A77"/>
    <w:rsid w:val="00047D4E"/>
    <w:rsid w:val="000506F7"/>
    <w:rsid w:val="00053951"/>
    <w:rsid w:val="000609D0"/>
    <w:rsid w:val="00066E05"/>
    <w:rsid w:val="00066E90"/>
    <w:rsid w:val="00077479"/>
    <w:rsid w:val="00083ADB"/>
    <w:rsid w:val="00084FC3"/>
    <w:rsid w:val="000960FB"/>
    <w:rsid w:val="00096132"/>
    <w:rsid w:val="000A033F"/>
    <w:rsid w:val="000A49BD"/>
    <w:rsid w:val="000A63FC"/>
    <w:rsid w:val="000B26F3"/>
    <w:rsid w:val="000B6663"/>
    <w:rsid w:val="000C159E"/>
    <w:rsid w:val="000C1709"/>
    <w:rsid w:val="000C61E7"/>
    <w:rsid w:val="000C6B79"/>
    <w:rsid w:val="000C7E01"/>
    <w:rsid w:val="000D293F"/>
    <w:rsid w:val="000D754D"/>
    <w:rsid w:val="000D7FFB"/>
    <w:rsid w:val="000E3529"/>
    <w:rsid w:val="000F2052"/>
    <w:rsid w:val="000F2D80"/>
    <w:rsid w:val="000F3297"/>
    <w:rsid w:val="0010018B"/>
    <w:rsid w:val="00101046"/>
    <w:rsid w:val="00101F60"/>
    <w:rsid w:val="001239D6"/>
    <w:rsid w:val="00123F55"/>
    <w:rsid w:val="0013316C"/>
    <w:rsid w:val="0014155D"/>
    <w:rsid w:val="00141E81"/>
    <w:rsid w:val="001620E3"/>
    <w:rsid w:val="0016301B"/>
    <w:rsid w:val="00171D7C"/>
    <w:rsid w:val="001819D4"/>
    <w:rsid w:val="00181E70"/>
    <w:rsid w:val="001A3DDF"/>
    <w:rsid w:val="001A6383"/>
    <w:rsid w:val="001B04B7"/>
    <w:rsid w:val="001B5D17"/>
    <w:rsid w:val="001C66EE"/>
    <w:rsid w:val="001C68C9"/>
    <w:rsid w:val="001C6CCB"/>
    <w:rsid w:val="001D4297"/>
    <w:rsid w:val="001D48D5"/>
    <w:rsid w:val="001D5E01"/>
    <w:rsid w:val="001D7513"/>
    <w:rsid w:val="001E1F6F"/>
    <w:rsid w:val="001E453F"/>
    <w:rsid w:val="001E4FD4"/>
    <w:rsid w:val="001E5EF8"/>
    <w:rsid w:val="001E6D60"/>
    <w:rsid w:val="001F336B"/>
    <w:rsid w:val="001F537F"/>
    <w:rsid w:val="002017A8"/>
    <w:rsid w:val="00204F5C"/>
    <w:rsid w:val="00207084"/>
    <w:rsid w:val="002107F6"/>
    <w:rsid w:val="00210AC8"/>
    <w:rsid w:val="0021680F"/>
    <w:rsid w:val="00216D29"/>
    <w:rsid w:val="00220814"/>
    <w:rsid w:val="00224560"/>
    <w:rsid w:val="00225D64"/>
    <w:rsid w:val="0022791F"/>
    <w:rsid w:val="0023074C"/>
    <w:rsid w:val="00233C24"/>
    <w:rsid w:val="00234F20"/>
    <w:rsid w:val="002350B1"/>
    <w:rsid w:val="002360C7"/>
    <w:rsid w:val="00240212"/>
    <w:rsid w:val="00240B4C"/>
    <w:rsid w:val="00251910"/>
    <w:rsid w:val="00252A37"/>
    <w:rsid w:val="00253CEB"/>
    <w:rsid w:val="002547FA"/>
    <w:rsid w:val="0025593E"/>
    <w:rsid w:val="0025618E"/>
    <w:rsid w:val="0025709E"/>
    <w:rsid w:val="0026167F"/>
    <w:rsid w:val="00266BBE"/>
    <w:rsid w:val="002718BA"/>
    <w:rsid w:val="00271E0C"/>
    <w:rsid w:val="00274A3D"/>
    <w:rsid w:val="00275C6C"/>
    <w:rsid w:val="00277A8B"/>
    <w:rsid w:val="0028578C"/>
    <w:rsid w:val="00285986"/>
    <w:rsid w:val="00286CAD"/>
    <w:rsid w:val="002918A7"/>
    <w:rsid w:val="00292F95"/>
    <w:rsid w:val="002A0F31"/>
    <w:rsid w:val="002A4B25"/>
    <w:rsid w:val="002A4D3F"/>
    <w:rsid w:val="002A592D"/>
    <w:rsid w:val="002A6FF5"/>
    <w:rsid w:val="002B4862"/>
    <w:rsid w:val="002B7592"/>
    <w:rsid w:val="002C5E12"/>
    <w:rsid w:val="002D1084"/>
    <w:rsid w:val="002E08F5"/>
    <w:rsid w:val="002E214A"/>
    <w:rsid w:val="002E38C9"/>
    <w:rsid w:val="002E4609"/>
    <w:rsid w:val="002E5694"/>
    <w:rsid w:val="002F1F18"/>
    <w:rsid w:val="002F2AA5"/>
    <w:rsid w:val="00300DA9"/>
    <w:rsid w:val="00302A07"/>
    <w:rsid w:val="00302BBB"/>
    <w:rsid w:val="00304998"/>
    <w:rsid w:val="00326B19"/>
    <w:rsid w:val="00330295"/>
    <w:rsid w:val="00331CE6"/>
    <w:rsid w:val="00332197"/>
    <w:rsid w:val="003534E0"/>
    <w:rsid w:val="00355F34"/>
    <w:rsid w:val="003562A7"/>
    <w:rsid w:val="003634CB"/>
    <w:rsid w:val="00370118"/>
    <w:rsid w:val="003717CC"/>
    <w:rsid w:val="00375171"/>
    <w:rsid w:val="00375705"/>
    <w:rsid w:val="003803F1"/>
    <w:rsid w:val="00383F09"/>
    <w:rsid w:val="00386C33"/>
    <w:rsid w:val="00386EEC"/>
    <w:rsid w:val="00394D62"/>
    <w:rsid w:val="003A321D"/>
    <w:rsid w:val="003B11D5"/>
    <w:rsid w:val="003B7F34"/>
    <w:rsid w:val="003C3834"/>
    <w:rsid w:val="003C519B"/>
    <w:rsid w:val="003D1C4C"/>
    <w:rsid w:val="003D35F0"/>
    <w:rsid w:val="003D4BF8"/>
    <w:rsid w:val="003D64A0"/>
    <w:rsid w:val="003D7255"/>
    <w:rsid w:val="003D74E3"/>
    <w:rsid w:val="003F3210"/>
    <w:rsid w:val="003F718F"/>
    <w:rsid w:val="00412933"/>
    <w:rsid w:val="00416897"/>
    <w:rsid w:val="00417418"/>
    <w:rsid w:val="00425F48"/>
    <w:rsid w:val="00426488"/>
    <w:rsid w:val="00427129"/>
    <w:rsid w:val="00431BF8"/>
    <w:rsid w:val="00432298"/>
    <w:rsid w:val="004371C3"/>
    <w:rsid w:val="00456A02"/>
    <w:rsid w:val="00460E03"/>
    <w:rsid w:val="0046364F"/>
    <w:rsid w:val="0047005E"/>
    <w:rsid w:val="00470861"/>
    <w:rsid w:val="00474669"/>
    <w:rsid w:val="00474C61"/>
    <w:rsid w:val="00480DF1"/>
    <w:rsid w:val="0048177A"/>
    <w:rsid w:val="00481F84"/>
    <w:rsid w:val="00481FD3"/>
    <w:rsid w:val="00482204"/>
    <w:rsid w:val="004B0766"/>
    <w:rsid w:val="004B180C"/>
    <w:rsid w:val="004B21C7"/>
    <w:rsid w:val="004B5B3D"/>
    <w:rsid w:val="004B617C"/>
    <w:rsid w:val="004C4B37"/>
    <w:rsid w:val="004D34B0"/>
    <w:rsid w:val="004D3BB6"/>
    <w:rsid w:val="004E2E15"/>
    <w:rsid w:val="004E3CB7"/>
    <w:rsid w:val="004E48C1"/>
    <w:rsid w:val="004F7BF2"/>
    <w:rsid w:val="00500F9E"/>
    <w:rsid w:val="005019D2"/>
    <w:rsid w:val="00511A87"/>
    <w:rsid w:val="0051344D"/>
    <w:rsid w:val="00513632"/>
    <w:rsid w:val="00521431"/>
    <w:rsid w:val="00521FCE"/>
    <w:rsid w:val="00532F26"/>
    <w:rsid w:val="005332F1"/>
    <w:rsid w:val="00533ABE"/>
    <w:rsid w:val="00535AE2"/>
    <w:rsid w:val="00542A39"/>
    <w:rsid w:val="00545B47"/>
    <w:rsid w:val="00550AF6"/>
    <w:rsid w:val="005519AE"/>
    <w:rsid w:val="00556202"/>
    <w:rsid w:val="00560D6B"/>
    <w:rsid w:val="00564863"/>
    <w:rsid w:val="00566143"/>
    <w:rsid w:val="005667A7"/>
    <w:rsid w:val="00570FE4"/>
    <w:rsid w:val="00573111"/>
    <w:rsid w:val="005740AC"/>
    <w:rsid w:val="005771DF"/>
    <w:rsid w:val="00577437"/>
    <w:rsid w:val="00581911"/>
    <w:rsid w:val="00582A93"/>
    <w:rsid w:val="005843B1"/>
    <w:rsid w:val="00585D06"/>
    <w:rsid w:val="005920AE"/>
    <w:rsid w:val="00593531"/>
    <w:rsid w:val="005A1236"/>
    <w:rsid w:val="005A3414"/>
    <w:rsid w:val="005A4644"/>
    <w:rsid w:val="005A7098"/>
    <w:rsid w:val="005A7B03"/>
    <w:rsid w:val="005B201A"/>
    <w:rsid w:val="005B3189"/>
    <w:rsid w:val="005B4106"/>
    <w:rsid w:val="005C0216"/>
    <w:rsid w:val="005C2429"/>
    <w:rsid w:val="005C4C72"/>
    <w:rsid w:val="005C5D07"/>
    <w:rsid w:val="005D26DE"/>
    <w:rsid w:val="005D43B2"/>
    <w:rsid w:val="005D61A0"/>
    <w:rsid w:val="005E2A7F"/>
    <w:rsid w:val="005E454E"/>
    <w:rsid w:val="00606070"/>
    <w:rsid w:val="00614631"/>
    <w:rsid w:val="006170EE"/>
    <w:rsid w:val="00617EF1"/>
    <w:rsid w:val="00621AD6"/>
    <w:rsid w:val="006228B2"/>
    <w:rsid w:val="006330E5"/>
    <w:rsid w:val="00633DFF"/>
    <w:rsid w:val="0063714F"/>
    <w:rsid w:val="00637482"/>
    <w:rsid w:val="00660CCF"/>
    <w:rsid w:val="006615EC"/>
    <w:rsid w:val="00661BBA"/>
    <w:rsid w:val="0066364C"/>
    <w:rsid w:val="006720E4"/>
    <w:rsid w:val="006807D0"/>
    <w:rsid w:val="00680BE9"/>
    <w:rsid w:val="006832FE"/>
    <w:rsid w:val="00686ABB"/>
    <w:rsid w:val="0068753F"/>
    <w:rsid w:val="006926E2"/>
    <w:rsid w:val="006931BF"/>
    <w:rsid w:val="00696D20"/>
    <w:rsid w:val="006B4BF6"/>
    <w:rsid w:val="006C41BA"/>
    <w:rsid w:val="006C572D"/>
    <w:rsid w:val="006D2E2B"/>
    <w:rsid w:val="006D2FBE"/>
    <w:rsid w:val="006D4912"/>
    <w:rsid w:val="006D76AB"/>
    <w:rsid w:val="006E07D6"/>
    <w:rsid w:val="006E07F2"/>
    <w:rsid w:val="006F4674"/>
    <w:rsid w:val="00701965"/>
    <w:rsid w:val="00706B71"/>
    <w:rsid w:val="00715E87"/>
    <w:rsid w:val="007171A3"/>
    <w:rsid w:val="00717C08"/>
    <w:rsid w:val="00720746"/>
    <w:rsid w:val="00720B3B"/>
    <w:rsid w:val="00725DEE"/>
    <w:rsid w:val="00727D3E"/>
    <w:rsid w:val="00727F1F"/>
    <w:rsid w:val="0073302D"/>
    <w:rsid w:val="0075551C"/>
    <w:rsid w:val="00770CEF"/>
    <w:rsid w:val="00771122"/>
    <w:rsid w:val="007712C0"/>
    <w:rsid w:val="007743C0"/>
    <w:rsid w:val="0078453D"/>
    <w:rsid w:val="00793802"/>
    <w:rsid w:val="007B4A6A"/>
    <w:rsid w:val="007B4C32"/>
    <w:rsid w:val="007B4D66"/>
    <w:rsid w:val="007C0516"/>
    <w:rsid w:val="007C2B1C"/>
    <w:rsid w:val="007C70D8"/>
    <w:rsid w:val="007F0616"/>
    <w:rsid w:val="007F2C3C"/>
    <w:rsid w:val="007F62F5"/>
    <w:rsid w:val="007F7E2D"/>
    <w:rsid w:val="00800696"/>
    <w:rsid w:val="00802A6E"/>
    <w:rsid w:val="00802D4D"/>
    <w:rsid w:val="0082069D"/>
    <w:rsid w:val="00820B81"/>
    <w:rsid w:val="00821A3B"/>
    <w:rsid w:val="0082493F"/>
    <w:rsid w:val="00824F72"/>
    <w:rsid w:val="00827641"/>
    <w:rsid w:val="008322FF"/>
    <w:rsid w:val="00835F7C"/>
    <w:rsid w:val="00836972"/>
    <w:rsid w:val="008426AC"/>
    <w:rsid w:val="0084518C"/>
    <w:rsid w:val="00846DC8"/>
    <w:rsid w:val="00851459"/>
    <w:rsid w:val="00851A8D"/>
    <w:rsid w:val="00852398"/>
    <w:rsid w:val="0085303E"/>
    <w:rsid w:val="00861FDC"/>
    <w:rsid w:val="008654D1"/>
    <w:rsid w:val="00867B1D"/>
    <w:rsid w:val="00875C2E"/>
    <w:rsid w:val="0087628C"/>
    <w:rsid w:val="0088147D"/>
    <w:rsid w:val="00881785"/>
    <w:rsid w:val="00881FFB"/>
    <w:rsid w:val="00883D69"/>
    <w:rsid w:val="00884537"/>
    <w:rsid w:val="00885B3C"/>
    <w:rsid w:val="008A0398"/>
    <w:rsid w:val="008A13B1"/>
    <w:rsid w:val="008A26CC"/>
    <w:rsid w:val="008A4B61"/>
    <w:rsid w:val="008B002F"/>
    <w:rsid w:val="008C02C2"/>
    <w:rsid w:val="008C0889"/>
    <w:rsid w:val="008C299D"/>
    <w:rsid w:val="008C6F2E"/>
    <w:rsid w:val="008D307D"/>
    <w:rsid w:val="008D5816"/>
    <w:rsid w:val="008E09AD"/>
    <w:rsid w:val="008E3EF2"/>
    <w:rsid w:val="008F25AA"/>
    <w:rsid w:val="008F3797"/>
    <w:rsid w:val="008F6A79"/>
    <w:rsid w:val="008F7713"/>
    <w:rsid w:val="008F7EFC"/>
    <w:rsid w:val="00901C19"/>
    <w:rsid w:val="00910925"/>
    <w:rsid w:val="00921F3D"/>
    <w:rsid w:val="00927740"/>
    <w:rsid w:val="00931EC5"/>
    <w:rsid w:val="00932790"/>
    <w:rsid w:val="00933CA1"/>
    <w:rsid w:val="009355B0"/>
    <w:rsid w:val="00940DFE"/>
    <w:rsid w:val="00942C47"/>
    <w:rsid w:val="00944C7D"/>
    <w:rsid w:val="009465B8"/>
    <w:rsid w:val="00947FA9"/>
    <w:rsid w:val="00957129"/>
    <w:rsid w:val="00957333"/>
    <w:rsid w:val="009600B2"/>
    <w:rsid w:val="00966345"/>
    <w:rsid w:val="00970AD8"/>
    <w:rsid w:val="00971108"/>
    <w:rsid w:val="0097166F"/>
    <w:rsid w:val="00973334"/>
    <w:rsid w:val="00973C22"/>
    <w:rsid w:val="009756EF"/>
    <w:rsid w:val="00975702"/>
    <w:rsid w:val="00977ED4"/>
    <w:rsid w:val="00984B1E"/>
    <w:rsid w:val="00985B41"/>
    <w:rsid w:val="009877A1"/>
    <w:rsid w:val="00992FAE"/>
    <w:rsid w:val="00994FBB"/>
    <w:rsid w:val="00996DEC"/>
    <w:rsid w:val="00996F09"/>
    <w:rsid w:val="009A04BB"/>
    <w:rsid w:val="009A44A8"/>
    <w:rsid w:val="009A5817"/>
    <w:rsid w:val="009B21B4"/>
    <w:rsid w:val="009B43CE"/>
    <w:rsid w:val="009B5BC3"/>
    <w:rsid w:val="009B6EC3"/>
    <w:rsid w:val="009C2DC5"/>
    <w:rsid w:val="009D1D60"/>
    <w:rsid w:val="009D26D7"/>
    <w:rsid w:val="009D4211"/>
    <w:rsid w:val="009E0F7D"/>
    <w:rsid w:val="009E49E9"/>
    <w:rsid w:val="009E4CA6"/>
    <w:rsid w:val="009F3714"/>
    <w:rsid w:val="009F4787"/>
    <w:rsid w:val="009F55F4"/>
    <w:rsid w:val="009F60F8"/>
    <w:rsid w:val="009F616B"/>
    <w:rsid w:val="00A008E9"/>
    <w:rsid w:val="00A0123E"/>
    <w:rsid w:val="00A122C6"/>
    <w:rsid w:val="00A16274"/>
    <w:rsid w:val="00A16E3D"/>
    <w:rsid w:val="00A24E9E"/>
    <w:rsid w:val="00A32BF0"/>
    <w:rsid w:val="00A479CA"/>
    <w:rsid w:val="00A5462C"/>
    <w:rsid w:val="00A6071C"/>
    <w:rsid w:val="00A707A6"/>
    <w:rsid w:val="00A721D4"/>
    <w:rsid w:val="00A773FF"/>
    <w:rsid w:val="00A81E13"/>
    <w:rsid w:val="00A83362"/>
    <w:rsid w:val="00A97F1A"/>
    <w:rsid w:val="00AA5F30"/>
    <w:rsid w:val="00AB1A4D"/>
    <w:rsid w:val="00AB6850"/>
    <w:rsid w:val="00AD3558"/>
    <w:rsid w:val="00AD7DEA"/>
    <w:rsid w:val="00AE4CCA"/>
    <w:rsid w:val="00AE7638"/>
    <w:rsid w:val="00AF022A"/>
    <w:rsid w:val="00AF136C"/>
    <w:rsid w:val="00AF1431"/>
    <w:rsid w:val="00AF17E5"/>
    <w:rsid w:val="00AF3D90"/>
    <w:rsid w:val="00B0084C"/>
    <w:rsid w:val="00B0579C"/>
    <w:rsid w:val="00B070D0"/>
    <w:rsid w:val="00B07BFB"/>
    <w:rsid w:val="00B15075"/>
    <w:rsid w:val="00B15127"/>
    <w:rsid w:val="00B16854"/>
    <w:rsid w:val="00B16EF8"/>
    <w:rsid w:val="00B20481"/>
    <w:rsid w:val="00B2269C"/>
    <w:rsid w:val="00B2695E"/>
    <w:rsid w:val="00B26B71"/>
    <w:rsid w:val="00B3406D"/>
    <w:rsid w:val="00B37399"/>
    <w:rsid w:val="00B40199"/>
    <w:rsid w:val="00B40B52"/>
    <w:rsid w:val="00B50997"/>
    <w:rsid w:val="00B60E90"/>
    <w:rsid w:val="00B61E49"/>
    <w:rsid w:val="00B62B79"/>
    <w:rsid w:val="00B673C7"/>
    <w:rsid w:val="00B81063"/>
    <w:rsid w:val="00B81438"/>
    <w:rsid w:val="00B840B4"/>
    <w:rsid w:val="00B84427"/>
    <w:rsid w:val="00B91E0D"/>
    <w:rsid w:val="00B931A1"/>
    <w:rsid w:val="00B94AEC"/>
    <w:rsid w:val="00B95267"/>
    <w:rsid w:val="00BA0E95"/>
    <w:rsid w:val="00BA7DE7"/>
    <w:rsid w:val="00BB03E8"/>
    <w:rsid w:val="00BB58E7"/>
    <w:rsid w:val="00BB73FE"/>
    <w:rsid w:val="00BC313A"/>
    <w:rsid w:val="00BD04DC"/>
    <w:rsid w:val="00BD749F"/>
    <w:rsid w:val="00BE23F4"/>
    <w:rsid w:val="00BE2E6F"/>
    <w:rsid w:val="00BE5333"/>
    <w:rsid w:val="00BF5749"/>
    <w:rsid w:val="00C0155C"/>
    <w:rsid w:val="00C02090"/>
    <w:rsid w:val="00C07DB5"/>
    <w:rsid w:val="00C11E9A"/>
    <w:rsid w:val="00C235D5"/>
    <w:rsid w:val="00C31A60"/>
    <w:rsid w:val="00C3247A"/>
    <w:rsid w:val="00C347C6"/>
    <w:rsid w:val="00C379CA"/>
    <w:rsid w:val="00C4088F"/>
    <w:rsid w:val="00C4234B"/>
    <w:rsid w:val="00C42F63"/>
    <w:rsid w:val="00C441BC"/>
    <w:rsid w:val="00C52889"/>
    <w:rsid w:val="00C534BE"/>
    <w:rsid w:val="00C62659"/>
    <w:rsid w:val="00C62A3C"/>
    <w:rsid w:val="00C6474D"/>
    <w:rsid w:val="00C66B7B"/>
    <w:rsid w:val="00C70D54"/>
    <w:rsid w:val="00C72238"/>
    <w:rsid w:val="00C744BE"/>
    <w:rsid w:val="00C74D4F"/>
    <w:rsid w:val="00C7552C"/>
    <w:rsid w:val="00C76C7A"/>
    <w:rsid w:val="00C76E50"/>
    <w:rsid w:val="00C77B2A"/>
    <w:rsid w:val="00C864A8"/>
    <w:rsid w:val="00C87860"/>
    <w:rsid w:val="00C962FC"/>
    <w:rsid w:val="00CA18E7"/>
    <w:rsid w:val="00CA40BA"/>
    <w:rsid w:val="00CB20E8"/>
    <w:rsid w:val="00CB3AC7"/>
    <w:rsid w:val="00CB77E0"/>
    <w:rsid w:val="00CC7F7F"/>
    <w:rsid w:val="00CD22E6"/>
    <w:rsid w:val="00CD2E88"/>
    <w:rsid w:val="00CD4955"/>
    <w:rsid w:val="00CD5A27"/>
    <w:rsid w:val="00CE4DC5"/>
    <w:rsid w:val="00CE67A5"/>
    <w:rsid w:val="00CF6A4E"/>
    <w:rsid w:val="00CF7206"/>
    <w:rsid w:val="00D03C12"/>
    <w:rsid w:val="00D06AC6"/>
    <w:rsid w:val="00D07C88"/>
    <w:rsid w:val="00D10FFE"/>
    <w:rsid w:val="00D1284D"/>
    <w:rsid w:val="00D13993"/>
    <w:rsid w:val="00D17E27"/>
    <w:rsid w:val="00D20E31"/>
    <w:rsid w:val="00D2383B"/>
    <w:rsid w:val="00D26F17"/>
    <w:rsid w:val="00D34A03"/>
    <w:rsid w:val="00D42E39"/>
    <w:rsid w:val="00D45C9A"/>
    <w:rsid w:val="00D51B9F"/>
    <w:rsid w:val="00D554E7"/>
    <w:rsid w:val="00D650FD"/>
    <w:rsid w:val="00D773C8"/>
    <w:rsid w:val="00D833A8"/>
    <w:rsid w:val="00D841A6"/>
    <w:rsid w:val="00D8491C"/>
    <w:rsid w:val="00D8738E"/>
    <w:rsid w:val="00D91324"/>
    <w:rsid w:val="00D93927"/>
    <w:rsid w:val="00D94B93"/>
    <w:rsid w:val="00D94CDA"/>
    <w:rsid w:val="00D96413"/>
    <w:rsid w:val="00D96DE1"/>
    <w:rsid w:val="00DA0E44"/>
    <w:rsid w:val="00DA1E82"/>
    <w:rsid w:val="00DA42F3"/>
    <w:rsid w:val="00DA5576"/>
    <w:rsid w:val="00DA726B"/>
    <w:rsid w:val="00DB628A"/>
    <w:rsid w:val="00DC0162"/>
    <w:rsid w:val="00DC3822"/>
    <w:rsid w:val="00DC5F5B"/>
    <w:rsid w:val="00DC6987"/>
    <w:rsid w:val="00DD633B"/>
    <w:rsid w:val="00DF4277"/>
    <w:rsid w:val="00DF52CF"/>
    <w:rsid w:val="00DF71BB"/>
    <w:rsid w:val="00E00078"/>
    <w:rsid w:val="00E0447E"/>
    <w:rsid w:val="00E060BA"/>
    <w:rsid w:val="00E06934"/>
    <w:rsid w:val="00E13757"/>
    <w:rsid w:val="00E15D12"/>
    <w:rsid w:val="00E1622A"/>
    <w:rsid w:val="00E22941"/>
    <w:rsid w:val="00E25825"/>
    <w:rsid w:val="00E32795"/>
    <w:rsid w:val="00E3756D"/>
    <w:rsid w:val="00E41C38"/>
    <w:rsid w:val="00E441F2"/>
    <w:rsid w:val="00E471E1"/>
    <w:rsid w:val="00E554D5"/>
    <w:rsid w:val="00E60AFB"/>
    <w:rsid w:val="00E61891"/>
    <w:rsid w:val="00E70ACD"/>
    <w:rsid w:val="00E70F99"/>
    <w:rsid w:val="00E73163"/>
    <w:rsid w:val="00E75D44"/>
    <w:rsid w:val="00E82D39"/>
    <w:rsid w:val="00E84E7C"/>
    <w:rsid w:val="00E85741"/>
    <w:rsid w:val="00E9265B"/>
    <w:rsid w:val="00E94759"/>
    <w:rsid w:val="00E94C91"/>
    <w:rsid w:val="00EA479A"/>
    <w:rsid w:val="00EA5D25"/>
    <w:rsid w:val="00EA5EEB"/>
    <w:rsid w:val="00EA706A"/>
    <w:rsid w:val="00EB1FB4"/>
    <w:rsid w:val="00EB3396"/>
    <w:rsid w:val="00EB3A93"/>
    <w:rsid w:val="00EB44C0"/>
    <w:rsid w:val="00EB7242"/>
    <w:rsid w:val="00EC0E75"/>
    <w:rsid w:val="00EC6E04"/>
    <w:rsid w:val="00EC6EEB"/>
    <w:rsid w:val="00ED324E"/>
    <w:rsid w:val="00ED46BE"/>
    <w:rsid w:val="00EE5258"/>
    <w:rsid w:val="00EF300F"/>
    <w:rsid w:val="00EF5E52"/>
    <w:rsid w:val="00F04D19"/>
    <w:rsid w:val="00F06D10"/>
    <w:rsid w:val="00F14FA0"/>
    <w:rsid w:val="00F15AC1"/>
    <w:rsid w:val="00F17E13"/>
    <w:rsid w:val="00F20C77"/>
    <w:rsid w:val="00F21AE3"/>
    <w:rsid w:val="00F31D79"/>
    <w:rsid w:val="00F31F12"/>
    <w:rsid w:val="00F3453B"/>
    <w:rsid w:val="00F34778"/>
    <w:rsid w:val="00F34BD9"/>
    <w:rsid w:val="00F378FC"/>
    <w:rsid w:val="00F50926"/>
    <w:rsid w:val="00F51D75"/>
    <w:rsid w:val="00F53205"/>
    <w:rsid w:val="00F548B7"/>
    <w:rsid w:val="00F56380"/>
    <w:rsid w:val="00F648F5"/>
    <w:rsid w:val="00F6654B"/>
    <w:rsid w:val="00F7022C"/>
    <w:rsid w:val="00F70B1B"/>
    <w:rsid w:val="00F72CCB"/>
    <w:rsid w:val="00F74D94"/>
    <w:rsid w:val="00F75FDC"/>
    <w:rsid w:val="00F80873"/>
    <w:rsid w:val="00F83CB7"/>
    <w:rsid w:val="00F907E2"/>
    <w:rsid w:val="00F909CA"/>
    <w:rsid w:val="00F92C56"/>
    <w:rsid w:val="00F947BD"/>
    <w:rsid w:val="00F9629B"/>
    <w:rsid w:val="00FA01D8"/>
    <w:rsid w:val="00FA1708"/>
    <w:rsid w:val="00FA1ECA"/>
    <w:rsid w:val="00FA356C"/>
    <w:rsid w:val="00FA3DF7"/>
    <w:rsid w:val="00FA5329"/>
    <w:rsid w:val="00FA6B3D"/>
    <w:rsid w:val="00FA6E23"/>
    <w:rsid w:val="00FB14BC"/>
    <w:rsid w:val="00FB20BB"/>
    <w:rsid w:val="00FC2FAA"/>
    <w:rsid w:val="00FC3AB2"/>
    <w:rsid w:val="00FC488C"/>
    <w:rsid w:val="00FC5144"/>
    <w:rsid w:val="00FC5F86"/>
    <w:rsid w:val="00FD0A54"/>
    <w:rsid w:val="00FD2577"/>
    <w:rsid w:val="00FD3D4C"/>
    <w:rsid w:val="00FD437B"/>
    <w:rsid w:val="00FD6E75"/>
    <w:rsid w:val="00FE0384"/>
    <w:rsid w:val="00FE1A66"/>
    <w:rsid w:val="00FE3961"/>
    <w:rsid w:val="00FE5CAC"/>
    <w:rsid w:val="00FE6A5A"/>
    <w:rsid w:val="00FE6EBA"/>
    <w:rsid w:val="00FF0396"/>
    <w:rsid w:val="00FF128E"/>
    <w:rsid w:val="00FF391F"/>
    <w:rsid w:val="00FF4824"/>
    <w:rsid w:val="00FF4BB9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90C7C9"/>
  <w15:chartTrackingRefBased/>
  <w15:docId w15:val="{D66DB03F-206B-5946-BE82-CC0407749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FF5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Book Antiqua" w:hAnsi="Book Antiqua"/>
      <w:b/>
      <w:bCs/>
      <w:u w:val="single"/>
      <w:lang w:val="fr-FR"/>
    </w:rPr>
  </w:style>
  <w:style w:type="paragraph" w:styleId="Heading2">
    <w:name w:val="heading 2"/>
    <w:basedOn w:val="Normal"/>
    <w:next w:val="Normal"/>
    <w:qFormat/>
    <w:pPr>
      <w:keepNext/>
      <w:pBdr>
        <w:top w:val="single" w:sz="4" w:space="1" w:color="auto"/>
        <w:left w:val="single" w:sz="4" w:space="0" w:color="auto"/>
        <w:bottom w:val="single" w:sz="4" w:space="1" w:color="auto"/>
        <w:right w:val="single" w:sz="4" w:space="2" w:color="auto"/>
        <w:between w:val="single" w:sz="4" w:space="1" w:color="auto"/>
        <w:bar w:val="single" w:sz="4" w:color="auto"/>
      </w:pBdr>
      <w:outlineLvl w:val="1"/>
    </w:pPr>
    <w:rPr>
      <w:rFonts w:ascii="Book Antiqua" w:hAnsi="Book Antiqua"/>
      <w:b/>
      <w:bCs/>
      <w:sz w:val="20"/>
      <w:lang w:val="cs-CZ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Book Antiqua" w:hAnsi="Book Antiqua"/>
      <w:b/>
      <w:bCs/>
      <w:sz w:val="50"/>
      <w:lang w:val="fr-FR"/>
    </w:rPr>
  </w:style>
  <w:style w:type="paragraph" w:styleId="Heading4">
    <w:name w:val="heading 4"/>
    <w:basedOn w:val="Normal"/>
    <w:next w:val="Normal"/>
    <w:qFormat/>
    <w:pPr>
      <w:keepNext/>
      <w:ind w:left="-900"/>
      <w:outlineLvl w:val="3"/>
    </w:pPr>
    <w:rPr>
      <w:rFonts w:ascii="Book Antiqua" w:hAnsi="Book Antiqua"/>
      <w:b/>
      <w:bCs/>
      <w:i/>
      <w:iCs/>
      <w:sz w:val="36"/>
      <w:szCs w:val="20"/>
      <w:lang w:val="cs-CZ"/>
    </w:rPr>
  </w:style>
  <w:style w:type="paragraph" w:styleId="Heading5">
    <w:name w:val="heading 5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4"/>
    </w:pPr>
    <w:rPr>
      <w:rFonts w:ascii="Book Antiqua" w:hAnsi="Book Antiqua"/>
      <w:b/>
      <w:bCs/>
      <w:sz w:val="20"/>
      <w:lang w:val="cs-CZ"/>
    </w:rPr>
  </w:style>
  <w:style w:type="paragraph" w:styleId="Heading6">
    <w:name w:val="heading 6"/>
    <w:basedOn w:val="Normal"/>
    <w:next w:val="Normal"/>
    <w:qFormat/>
    <w:pPr>
      <w:keepNext/>
      <w:jc w:val="both"/>
      <w:outlineLvl w:val="5"/>
    </w:pPr>
    <w:rPr>
      <w:rFonts w:ascii="Book Antiqua" w:hAnsi="Book Antiqua"/>
      <w:b/>
      <w:bCs/>
      <w:sz w:val="20"/>
      <w:lang w:val="cs-CZ"/>
    </w:rPr>
  </w:style>
  <w:style w:type="paragraph" w:styleId="Heading7">
    <w:name w:val="heading 7"/>
    <w:basedOn w:val="Normal"/>
    <w:next w:val="Normal"/>
    <w:qFormat/>
    <w:pPr>
      <w:keepNext/>
      <w:pBdr>
        <w:top w:val="single" w:sz="4" w:space="1" w:color="auto"/>
        <w:left w:val="single" w:sz="4" w:space="0" w:color="auto"/>
        <w:bottom w:val="single" w:sz="4" w:space="1" w:color="auto"/>
        <w:right w:val="single" w:sz="4" w:space="2" w:color="auto"/>
        <w:between w:val="single" w:sz="4" w:space="1" w:color="auto"/>
        <w:bar w:val="single" w:sz="4" w:color="auto"/>
      </w:pBdr>
      <w:ind w:left="-900"/>
      <w:outlineLvl w:val="6"/>
    </w:pPr>
    <w:rPr>
      <w:rFonts w:ascii="Book Antiqua" w:hAnsi="Book Antiqua"/>
      <w:b/>
      <w:bCs/>
      <w:sz w:val="28"/>
      <w:szCs w:val="20"/>
      <w:lang w:val="cs-CZ"/>
    </w:rPr>
  </w:style>
  <w:style w:type="paragraph" w:styleId="Heading8">
    <w:name w:val="heading 8"/>
    <w:basedOn w:val="Normal"/>
    <w:next w:val="Normal"/>
    <w:qFormat/>
    <w:pPr>
      <w:keepNext/>
      <w:jc w:val="both"/>
      <w:outlineLvl w:val="7"/>
    </w:pPr>
    <w:rPr>
      <w:rFonts w:ascii="Book Antiqua" w:hAnsi="Book Antiqua"/>
      <w:sz w:val="20"/>
      <w:u w:val="single"/>
      <w:lang w:val="fr-FR"/>
    </w:rPr>
  </w:style>
  <w:style w:type="paragraph" w:styleId="Heading9">
    <w:name w:val="heading 9"/>
    <w:basedOn w:val="Normal"/>
    <w:next w:val="Normal"/>
    <w:qFormat/>
    <w:pPr>
      <w:keepNext/>
      <w:autoSpaceDE w:val="0"/>
      <w:autoSpaceDN w:val="0"/>
      <w:adjustRightInd w:val="0"/>
      <w:outlineLvl w:val="8"/>
    </w:pPr>
    <w:rPr>
      <w:rFonts w:ascii="Bookman Old Style" w:hAnsi="Bookman Old Style"/>
      <w:b/>
      <w:bCs/>
      <w:szCs w:val="28"/>
      <w:lang w:val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3">
    <w:name w:val="Body Text 3"/>
    <w:basedOn w:val="Normal"/>
    <w:pPr>
      <w:overflowPunct w:val="0"/>
      <w:autoSpaceDE w:val="0"/>
      <w:autoSpaceDN w:val="0"/>
      <w:adjustRightInd w:val="0"/>
      <w:jc w:val="both"/>
      <w:textAlignment w:val="baseline"/>
    </w:pPr>
    <w:rPr>
      <w:rFonts w:ascii="Comic Sans MS" w:hAnsi="Comic Sans MS"/>
      <w:iCs/>
      <w:szCs w:val="20"/>
      <w:lang w:val="fr-CA"/>
    </w:rPr>
  </w:style>
  <w:style w:type="paragraph" w:styleId="BodyText">
    <w:name w:val="Body Text"/>
    <w:basedOn w:val="Normal"/>
    <w:pPr>
      <w:jc w:val="both"/>
    </w:pPr>
    <w:rPr>
      <w:rFonts w:ascii="Book Antiqua" w:hAnsi="Book Antiqua"/>
      <w:lang w:val="fr-FR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pPr>
      <w:jc w:val="both"/>
    </w:pPr>
    <w:rPr>
      <w:rFonts w:ascii="Book Antiqua" w:hAnsi="Book Antiqua"/>
      <w:iCs/>
      <w:sz w:val="20"/>
      <w:lang w:val="fr-FR"/>
    </w:rPr>
  </w:style>
  <w:style w:type="paragraph" w:styleId="BodyTextIndent">
    <w:name w:val="Body Text Indent"/>
    <w:basedOn w:val="Normal"/>
    <w:pPr>
      <w:autoSpaceDE w:val="0"/>
      <w:autoSpaceDN w:val="0"/>
      <w:adjustRightInd w:val="0"/>
      <w:ind w:left="360"/>
    </w:pPr>
    <w:rPr>
      <w:rFonts w:ascii="Book Antiqua" w:hAnsi="Book Antiqua"/>
    </w:rPr>
  </w:style>
  <w:style w:type="paragraph" w:customStyle="1" w:styleId="gl">
    <w:name w:val="gl"/>
    <w:basedOn w:val="Normal"/>
    <w:pPr>
      <w:overflowPunct w:val="0"/>
      <w:autoSpaceDE w:val="0"/>
      <w:autoSpaceDN w:val="0"/>
      <w:adjustRightInd w:val="0"/>
      <w:textAlignment w:val="baseline"/>
    </w:pPr>
    <w:rPr>
      <w:szCs w:val="20"/>
      <w:lang w:val="de-DE"/>
    </w:rPr>
  </w:style>
  <w:style w:type="character" w:customStyle="1" w:styleId="bottom21">
    <w:name w:val="bottom21"/>
    <w:rPr>
      <w:rFonts w:ascii="Arial" w:hAnsi="Arial" w:cs="Arial" w:hint="default"/>
      <w:b w:val="0"/>
      <w:bCs w:val="0"/>
      <w:color w:val="FFFFFF"/>
      <w:sz w:val="16"/>
      <w:szCs w:val="16"/>
    </w:rPr>
  </w:style>
  <w:style w:type="character" w:styleId="Strong">
    <w:name w:val="Strong"/>
    <w:uiPriority w:val="22"/>
    <w:qFormat/>
    <w:rPr>
      <w:b/>
      <w:bCs/>
    </w:rPr>
  </w:style>
  <w:style w:type="paragraph" w:styleId="NormalWeb">
    <w:name w:val="Normal (Web)"/>
    <w:basedOn w:val="Normal"/>
    <w:pPr>
      <w:spacing w:before="100" w:beforeAutospacing="1" w:after="100" w:afterAutospacing="1"/>
      <w:jc w:val="both"/>
    </w:pPr>
    <w:rPr>
      <w:rFonts w:ascii="Verdana" w:eastAsia="Arial Unicode MS" w:hAnsi="Verdana" w:cs="Arial Unicode MS"/>
    </w:rPr>
  </w:style>
  <w:style w:type="paragraph" w:customStyle="1" w:styleId="Style3">
    <w:name w:val="Style3"/>
    <w:basedOn w:val="Heading1"/>
    <w:rPr>
      <w:rFonts w:ascii="Comic Sans MS" w:hAnsi="Comic Sans MS"/>
      <w:b w:val="0"/>
      <w:bCs w:val="0"/>
      <w:i/>
      <w:iCs/>
      <w:sz w:val="36"/>
      <w:szCs w:val="20"/>
      <w:lang w:val="en-GB"/>
    </w:rPr>
  </w:style>
  <w:style w:type="character" w:customStyle="1" w:styleId="adttext21">
    <w:name w:val="adttext21"/>
    <w:rPr>
      <w:rFonts w:ascii="Arial" w:hAnsi="Arial" w:cs="Arial" w:hint="default"/>
      <w:strike w:val="0"/>
      <w:dstrike w:val="0"/>
      <w:color w:val="000000"/>
      <w:sz w:val="26"/>
      <w:szCs w:val="26"/>
      <w:u w:val="none"/>
      <w:effect w:val="none"/>
    </w:rPr>
  </w:style>
  <w:style w:type="paragraph" w:customStyle="1" w:styleId="Style2">
    <w:name w:val="Style2"/>
    <w:basedOn w:val="Normal"/>
    <w:pPr>
      <w:autoSpaceDE w:val="0"/>
      <w:autoSpaceDN w:val="0"/>
      <w:adjustRightInd w:val="0"/>
      <w:jc w:val="both"/>
    </w:pPr>
    <w:rPr>
      <w:rFonts w:ascii="Book Antiqua" w:hAnsi="Book Antiqua" w:cs="Arial"/>
      <w:b/>
      <w:bCs/>
      <w:sz w:val="32"/>
      <w:szCs w:val="20"/>
      <w:u w:val="single"/>
      <w:lang w:val="cs-CZ"/>
    </w:rPr>
  </w:style>
  <w:style w:type="paragraph" w:styleId="BodyTextIndent3">
    <w:name w:val="Body Text Indent 3"/>
    <w:basedOn w:val="Normal"/>
    <w:pPr>
      <w:ind w:left="-900"/>
    </w:pPr>
    <w:rPr>
      <w:rFonts w:ascii="Book Antiqua" w:hAnsi="Book Antiqua"/>
      <w:sz w:val="22"/>
      <w:szCs w:val="20"/>
      <w:lang w:val="cs-CZ"/>
    </w:rPr>
  </w:style>
  <w:style w:type="paragraph" w:styleId="Caption">
    <w:name w:val="caption"/>
    <w:basedOn w:val="Normal"/>
    <w:next w:val="Normal"/>
    <w:qFormat/>
    <w:rPr>
      <w:rFonts w:ascii="Book Antiqua" w:hAnsi="Book Antiqua"/>
      <w:b/>
      <w:bCs/>
      <w:i/>
      <w:iCs/>
      <w:sz w:val="36"/>
      <w:lang w:val="cs-CZ" w:eastAsia="hu-HU"/>
    </w:rPr>
  </w:style>
  <w:style w:type="paragraph" w:styleId="BodyTextIndent2">
    <w:name w:val="Body Text Indent 2"/>
    <w:basedOn w:val="Normal"/>
    <w:pPr>
      <w:ind w:left="-900"/>
      <w:jc w:val="both"/>
    </w:pPr>
    <w:rPr>
      <w:rFonts w:ascii="Book Antiqua" w:hAnsi="Book Antiqua"/>
      <w:szCs w:val="20"/>
    </w:rPr>
  </w:style>
  <w:style w:type="paragraph" w:customStyle="1" w:styleId="Style1">
    <w:name w:val="Style1"/>
    <w:basedOn w:val="Normal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autoSpaceDE w:val="0"/>
      <w:autoSpaceDN w:val="0"/>
      <w:adjustRightInd w:val="0"/>
      <w:ind w:left="-900"/>
      <w:jc w:val="center"/>
    </w:pPr>
    <w:rPr>
      <w:rFonts w:ascii="Book Antiqua" w:hAnsi="Book Antiqua" w:cs="Courier New"/>
      <w:b/>
      <w:bCs/>
      <w:sz w:val="40"/>
      <w:szCs w:val="20"/>
      <w:lang w:val="cs-CZ"/>
    </w:rPr>
  </w:style>
  <w:style w:type="character" w:customStyle="1" w:styleId="stylecourrierlectronique17">
    <w:name w:val="stylecourrierlectronique17"/>
    <w:rPr>
      <w:rFonts w:ascii="Arial" w:hAnsi="Arial" w:cs="Arial"/>
      <w:color w:val="000080"/>
      <w:sz w:val="20"/>
      <w:u w:val="single"/>
    </w:rPr>
  </w:style>
  <w:style w:type="character" w:styleId="Emphasis">
    <w:name w:val="Emphasis"/>
    <w:qFormat/>
    <w:rPr>
      <w:i/>
      <w:iCs/>
    </w:rPr>
  </w:style>
  <w:style w:type="paragraph" w:styleId="List">
    <w:name w:val="List"/>
    <w:basedOn w:val="Normal"/>
    <w:pPr>
      <w:ind w:left="283" w:hanging="283"/>
    </w:pPr>
    <w:rPr>
      <w:szCs w:val="20"/>
      <w:lang w:val="hu-HU" w:eastAsia="hu-HU"/>
    </w:rPr>
  </w:style>
  <w:style w:type="paragraph" w:styleId="ListBullet2">
    <w:name w:val="List Bullet 2"/>
    <w:basedOn w:val="Normal"/>
    <w:autoRedefine/>
    <w:rsid w:val="009756EF"/>
    <w:pPr>
      <w:numPr>
        <w:numId w:val="19"/>
      </w:numPr>
    </w:pPr>
  </w:style>
  <w:style w:type="character" w:customStyle="1" w:styleId="FooterChar">
    <w:name w:val="Footer Char"/>
    <w:link w:val="Footer"/>
    <w:uiPriority w:val="99"/>
    <w:rsid w:val="00F31D79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3C2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33C24"/>
    <w:rPr>
      <w:rFonts w:ascii="Segoe UI" w:hAnsi="Segoe UI" w:cs="Segoe UI"/>
      <w:sz w:val="18"/>
      <w:szCs w:val="18"/>
    </w:rPr>
  </w:style>
  <w:style w:type="character" w:customStyle="1" w:styleId="HeaderChar">
    <w:name w:val="Header Char"/>
    <w:link w:val="Header"/>
    <w:rsid w:val="00CC7F7F"/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5C4C72"/>
  </w:style>
  <w:style w:type="table" w:styleId="TableGrid">
    <w:name w:val="Table Grid"/>
    <w:basedOn w:val="TableNormal"/>
    <w:uiPriority w:val="39"/>
    <w:rsid w:val="009277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5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7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8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60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5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2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9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03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9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6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731081">
          <w:blockQuote w:val="1"/>
          <w:marLeft w:val="84"/>
          <w:marRight w:val="0"/>
          <w:marTop w:val="100"/>
          <w:marBottom w:val="100"/>
          <w:divBdr>
            <w:top w:val="none" w:sz="0" w:space="0" w:color="auto"/>
            <w:left w:val="single" w:sz="12" w:space="4" w:color="000000"/>
            <w:bottom w:val="none" w:sz="0" w:space="0" w:color="auto"/>
            <w:right w:val="none" w:sz="0" w:space="0" w:color="auto"/>
          </w:divBdr>
          <w:divsChild>
            <w:div w:id="150370115">
              <w:blockQuote w:val="1"/>
              <w:marLeft w:val="84"/>
              <w:marRight w:val="0"/>
              <w:marTop w:val="100"/>
              <w:marBottom w:val="100"/>
              <w:divBdr>
                <w:top w:val="none" w:sz="0" w:space="0" w:color="auto"/>
                <w:left w:val="single" w:sz="12" w:space="4" w:color="000000"/>
                <w:bottom w:val="none" w:sz="0" w:space="0" w:color="auto"/>
                <w:right w:val="none" w:sz="0" w:space="0" w:color="auto"/>
              </w:divBdr>
              <w:divsChild>
                <w:div w:id="266082069">
                  <w:blockQuote w:val="1"/>
                  <w:marLeft w:val="84"/>
                  <w:marRight w:val="0"/>
                  <w:marTop w:val="100"/>
                  <w:marBottom w:val="100"/>
                  <w:divBdr>
                    <w:top w:val="none" w:sz="0" w:space="0" w:color="auto"/>
                    <w:left w:val="single" w:sz="12" w:space="4" w:color="000000"/>
                    <w:bottom w:val="none" w:sz="0" w:space="0" w:color="auto"/>
                    <w:right w:val="none" w:sz="0" w:space="0" w:color="auto"/>
                  </w:divBdr>
                  <w:divsChild>
                    <w:div w:id="179128772">
                      <w:blockQuote w:val="1"/>
                      <w:marLeft w:val="84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single" w:sz="12" w:space="4" w:color="000000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960305">
                          <w:blockQuote w:val="1"/>
                          <w:marLeft w:val="75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12" w:space="4" w:color="000000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645772">
                              <w:blockQuote w:val="1"/>
                              <w:marLeft w:val="84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single" w:sz="12" w:space="4" w:color="000000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29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075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6871">
          <w:blockQuote w:val="1"/>
          <w:marLeft w:val="84"/>
          <w:marRight w:val="0"/>
          <w:marTop w:val="100"/>
          <w:marBottom w:val="100"/>
          <w:divBdr>
            <w:top w:val="none" w:sz="0" w:space="0" w:color="auto"/>
            <w:left w:val="single" w:sz="12" w:space="4" w:color="000000"/>
            <w:bottom w:val="none" w:sz="0" w:space="0" w:color="auto"/>
            <w:right w:val="none" w:sz="0" w:space="0" w:color="auto"/>
          </w:divBdr>
          <w:divsChild>
            <w:div w:id="820580811">
              <w:blockQuote w:val="1"/>
              <w:marLeft w:val="84"/>
              <w:marRight w:val="0"/>
              <w:marTop w:val="100"/>
              <w:marBottom w:val="100"/>
              <w:divBdr>
                <w:top w:val="none" w:sz="0" w:space="0" w:color="auto"/>
                <w:left w:val="single" w:sz="12" w:space="4" w:color="000000"/>
                <w:bottom w:val="none" w:sz="0" w:space="0" w:color="auto"/>
                <w:right w:val="none" w:sz="0" w:space="0" w:color="auto"/>
              </w:divBdr>
              <w:divsChild>
                <w:div w:id="868418555">
                  <w:blockQuote w:val="1"/>
                  <w:marLeft w:val="84"/>
                  <w:marRight w:val="0"/>
                  <w:marTop w:val="100"/>
                  <w:marBottom w:val="100"/>
                  <w:divBdr>
                    <w:top w:val="none" w:sz="0" w:space="0" w:color="auto"/>
                    <w:left w:val="single" w:sz="12" w:space="4" w:color="000000"/>
                    <w:bottom w:val="none" w:sz="0" w:space="0" w:color="auto"/>
                    <w:right w:val="none" w:sz="0" w:space="0" w:color="auto"/>
                  </w:divBdr>
                  <w:divsChild>
                    <w:div w:id="592275461">
                      <w:blockQuote w:val="1"/>
                      <w:marLeft w:val="75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single" w:sz="12" w:space="4" w:color="000000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610933">
                          <w:blockQuote w:val="1"/>
                          <w:marLeft w:val="84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12" w:space="4" w:color="000000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915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63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7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44564">
          <w:blockQuote w:val="1"/>
          <w:marLeft w:val="84"/>
          <w:marRight w:val="0"/>
          <w:marTop w:val="100"/>
          <w:marBottom w:val="100"/>
          <w:divBdr>
            <w:top w:val="none" w:sz="0" w:space="0" w:color="auto"/>
            <w:left w:val="single" w:sz="12" w:space="4" w:color="000000"/>
            <w:bottom w:val="none" w:sz="0" w:space="0" w:color="auto"/>
            <w:right w:val="none" w:sz="0" w:space="0" w:color="auto"/>
          </w:divBdr>
          <w:divsChild>
            <w:div w:id="2111779430">
              <w:blockQuote w:val="1"/>
              <w:marLeft w:val="84"/>
              <w:marRight w:val="0"/>
              <w:marTop w:val="100"/>
              <w:marBottom w:val="100"/>
              <w:divBdr>
                <w:top w:val="none" w:sz="0" w:space="0" w:color="auto"/>
                <w:left w:val="single" w:sz="12" w:space="4" w:color="000000"/>
                <w:bottom w:val="none" w:sz="0" w:space="0" w:color="auto"/>
                <w:right w:val="none" w:sz="0" w:space="0" w:color="auto"/>
              </w:divBdr>
              <w:divsChild>
                <w:div w:id="1571693991">
                  <w:blockQuote w:val="1"/>
                  <w:marLeft w:val="84"/>
                  <w:marRight w:val="0"/>
                  <w:marTop w:val="100"/>
                  <w:marBottom w:val="100"/>
                  <w:divBdr>
                    <w:top w:val="none" w:sz="0" w:space="0" w:color="auto"/>
                    <w:left w:val="single" w:sz="12" w:space="4" w:color="000000"/>
                    <w:bottom w:val="none" w:sz="0" w:space="0" w:color="auto"/>
                    <w:right w:val="none" w:sz="0" w:space="0" w:color="auto"/>
                  </w:divBdr>
                  <w:divsChild>
                    <w:div w:id="2044282297">
                      <w:blockQuote w:val="1"/>
                      <w:marLeft w:val="84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single" w:sz="12" w:space="4" w:color="000000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294282">
                          <w:blockQuote w:val="1"/>
                          <w:marLeft w:val="75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12" w:space="4" w:color="000000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146397">
                              <w:blockQuote w:val="1"/>
                              <w:marLeft w:val="84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single" w:sz="12" w:space="4" w:color="000000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69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6051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56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86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2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9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2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2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5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04776">
          <w:blockQuote w:val="1"/>
          <w:marLeft w:val="84"/>
          <w:marRight w:val="0"/>
          <w:marTop w:val="100"/>
          <w:marBottom w:val="100"/>
          <w:divBdr>
            <w:top w:val="none" w:sz="0" w:space="0" w:color="auto"/>
            <w:left w:val="single" w:sz="12" w:space="4" w:color="000000"/>
            <w:bottom w:val="none" w:sz="0" w:space="0" w:color="auto"/>
            <w:right w:val="none" w:sz="0" w:space="0" w:color="auto"/>
          </w:divBdr>
          <w:divsChild>
            <w:div w:id="627932780">
              <w:blockQuote w:val="1"/>
              <w:marLeft w:val="84"/>
              <w:marRight w:val="0"/>
              <w:marTop w:val="100"/>
              <w:marBottom w:val="100"/>
              <w:divBdr>
                <w:top w:val="none" w:sz="0" w:space="0" w:color="auto"/>
                <w:left w:val="single" w:sz="12" w:space="4" w:color="000000"/>
                <w:bottom w:val="none" w:sz="0" w:space="0" w:color="auto"/>
                <w:right w:val="none" w:sz="0" w:space="0" w:color="auto"/>
              </w:divBdr>
              <w:divsChild>
                <w:div w:id="1052732384">
                  <w:blockQuote w:val="1"/>
                  <w:marLeft w:val="84"/>
                  <w:marRight w:val="0"/>
                  <w:marTop w:val="100"/>
                  <w:marBottom w:val="100"/>
                  <w:divBdr>
                    <w:top w:val="none" w:sz="0" w:space="0" w:color="auto"/>
                    <w:left w:val="single" w:sz="12" w:space="4" w:color="000000"/>
                    <w:bottom w:val="none" w:sz="0" w:space="0" w:color="auto"/>
                    <w:right w:val="none" w:sz="0" w:space="0" w:color="auto"/>
                  </w:divBdr>
                  <w:divsChild>
                    <w:div w:id="1253126676">
                      <w:blockQuote w:val="1"/>
                      <w:marLeft w:val="75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single" w:sz="12" w:space="4" w:color="000000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97731">
                          <w:blockQuote w:val="1"/>
                          <w:marLeft w:val="84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12" w:space="4" w:color="000000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11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74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offer%20form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C:\WINDOWS\Application Data\Microsoft\Templates\offer form.dot</Template>
  <TotalTime>130</TotalTime>
  <Pages>3</Pages>
  <Words>178</Words>
  <Characters>1019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Liberty Incentives</Company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Monika Hotzka</dc:creator>
  <cp:keywords/>
  <dc:description/>
  <cp:lastModifiedBy>Henn Dávid</cp:lastModifiedBy>
  <cp:revision>15</cp:revision>
  <cp:lastPrinted>2025-10-12T10:53:00Z</cp:lastPrinted>
  <dcterms:created xsi:type="dcterms:W3CDTF">2026-08-19T10:32:00Z</dcterms:created>
  <dcterms:modified xsi:type="dcterms:W3CDTF">2026-08-24T10:05:00Z</dcterms:modified>
</cp:coreProperties>
</file>